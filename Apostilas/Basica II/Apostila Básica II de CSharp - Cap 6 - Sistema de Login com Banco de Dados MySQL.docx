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E4A4" w14:textId="5A8F8BAC" w:rsidR="000150E9" w:rsidRPr="000C3A78" w:rsidRDefault="000150E9" w:rsidP="0026504D">
      <w:pPr>
        <w:pStyle w:val="Ttulo"/>
        <w:rPr>
          <w:noProof/>
          <w:lang w:val="pt-BR"/>
        </w:rPr>
      </w:pPr>
      <w:r w:rsidRPr="000C3A78">
        <w:rPr>
          <w:noProof/>
          <w:lang w:val="pt-BR" w:bidi="pt-BR"/>
        </w:rPr>
        <w:drawing>
          <wp:anchor distT="0" distB="0" distL="114300" distR="114300" simplePos="0" relativeHeight="251666432" behindDoc="0" locked="1" layoutInCell="1" allowOverlap="1" wp14:anchorId="13169DD3" wp14:editId="77234E3B">
            <wp:simplePos x="0" y="0"/>
            <wp:positionH relativeFrom="margin">
              <wp:align>right</wp:align>
            </wp:positionH>
            <wp:positionV relativeFrom="page">
              <wp:posOffset>1847215</wp:posOffset>
            </wp:positionV>
            <wp:extent cx="685800" cy="621665"/>
            <wp:effectExtent l="0" t="0" r="0" b="0"/>
            <wp:wrapNone/>
            <wp:docPr id="192" name="Imagem 192" descr="Logotipo do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azerUmTour_Word_RevLogo-0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="007E487E" w:rsidRPr="007E487E">
        <w:rPr>
          <w:noProof/>
          <w:lang w:val="pt-BR" w:bidi="pt-BR"/>
        </w:rPr>
        <w:t>Capítulo 6: Sistema de Login com Banco de Dados MySQL</w:t>
      </w:r>
    </w:p>
    <w:p w14:paraId="1C415006" w14:textId="24CAA825" w:rsidR="007E487E" w:rsidRPr="000C3A78" w:rsidRDefault="007E487E" w:rsidP="007E487E">
      <w:pPr>
        <w:pStyle w:val="Ttulo1"/>
        <w:rPr>
          <w:noProof/>
          <w:lang w:val="pt-BR"/>
        </w:rPr>
      </w:pPr>
      <w:bookmarkStart w:id="0" w:name="_Hlk487785372"/>
      <w:bookmarkEnd w:id="0"/>
      <w:r w:rsidRPr="007E487E">
        <w:rPr>
          <w:noProof/>
          <w:lang w:val="pt-BR" w:bidi="pt-BR"/>
        </w:rPr>
        <w:t>Passo 1: Instalando os "Motores" do Banco de Dados</w:t>
      </w:r>
    </w:p>
    <w:p w14:paraId="3CD2987C" w14:textId="77777777" w:rsidR="007E487E" w:rsidRPr="007E487E" w:rsidRDefault="007E487E" w:rsidP="007E487E">
      <w:pPr>
        <w:rPr>
          <w:noProof/>
          <w:lang w:val="pt-BR" w:bidi="pt-BR"/>
        </w:rPr>
      </w:pPr>
      <w:r w:rsidRPr="007E487E">
        <w:rPr>
          <w:noProof/>
          <w:lang w:val="pt-BR" w:bidi="pt-BR"/>
        </w:rPr>
        <w:t>Primeiro, precisamos instalar os pacotes que ensinam o nosso projeto a conversar com o MySQL.</w:t>
      </w:r>
    </w:p>
    <w:p w14:paraId="0F8CEBB0" w14:textId="4342C6DA" w:rsidR="009853E9" w:rsidRPr="000C3A78" w:rsidRDefault="007E487E" w:rsidP="007E487E">
      <w:pPr>
        <w:rPr>
          <w:noProof/>
          <w:lang w:val="pt-BR" w:bidi="pt-BR"/>
        </w:rPr>
      </w:pPr>
      <w:r w:rsidRPr="007E487E">
        <w:rPr>
          <w:noProof/>
          <w:lang w:val="pt-BR" w:bidi="pt-BR"/>
        </w:rPr>
        <w:t>No terminal do VS Code (com o servidor parado usando Ctrl+C), digite estes dois comandos, um por vez: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vídeo"/>
      </w:tblPr>
      <w:tblGrid>
        <w:gridCol w:w="5117"/>
        <w:gridCol w:w="3909"/>
      </w:tblGrid>
      <w:tr w:rsidR="00B61F85" w:rsidRPr="007E487E" w14:paraId="0D3CD045" w14:textId="77777777" w:rsidTr="00BF457D">
        <w:tc>
          <w:tcPr>
            <w:tcW w:w="5310" w:type="dxa"/>
          </w:tcPr>
          <w:p w14:paraId="68B057BA" w14:textId="77777777" w:rsidR="007E487E" w:rsidRPr="007E487E" w:rsidRDefault="007E487E" w:rsidP="007E487E">
            <w:pPr>
              <w:shd w:val="clear" w:color="auto" w:fill="121314"/>
              <w:spacing w:before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</w:pPr>
            <w:r w:rsidRPr="007E487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  <w:t xml:space="preserve">dotnet add package </w:t>
            </w:r>
            <w:proofErr w:type="spellStart"/>
            <w:proofErr w:type="gramStart"/>
            <w:r w:rsidRPr="007E487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  <w:t>Microsoft.EntityFrameworkCore.Design</w:t>
            </w:r>
            <w:proofErr w:type="spellEnd"/>
            <w:proofErr w:type="gramEnd"/>
          </w:p>
          <w:p w14:paraId="5022620C" w14:textId="77777777" w:rsidR="007E487E" w:rsidRPr="007E487E" w:rsidRDefault="007E487E" w:rsidP="007E487E">
            <w:pPr>
              <w:shd w:val="clear" w:color="auto" w:fill="121314"/>
              <w:spacing w:before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</w:pPr>
            <w:r w:rsidRPr="007E487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  <w:t xml:space="preserve">dotnet add package </w:t>
            </w:r>
            <w:proofErr w:type="spellStart"/>
            <w:proofErr w:type="gramStart"/>
            <w:r w:rsidRPr="007E487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pt-BR"/>
              </w:rPr>
              <w:t>Pomelo.EntityFrameworkCore.MySql</w:t>
            </w:r>
            <w:proofErr w:type="spellEnd"/>
            <w:proofErr w:type="gramEnd"/>
          </w:p>
          <w:p w14:paraId="2C3A82C0" w14:textId="55A8EB06" w:rsidR="00B61F85" w:rsidRPr="007E487E" w:rsidRDefault="007E487E" w:rsidP="00BF457D">
            <w:pPr>
              <w:rPr>
                <w:noProof/>
                <w:lang w:val="pt-BR"/>
              </w:rPr>
            </w:pPr>
            <w:r w:rsidRPr="007E487E">
              <w:rPr>
                <w:noProof/>
                <w:lang w:val="pt-BR"/>
              </w:rPr>
              <w:t>O pacote Pomelo é o conector oficial e mais rápido para MySQL no .NET.</w:t>
            </w:r>
          </w:p>
        </w:tc>
        <w:tc>
          <w:tcPr>
            <w:tcW w:w="4050" w:type="dxa"/>
            <w:tcMar>
              <w:left w:w="144" w:type="dxa"/>
            </w:tcMar>
          </w:tcPr>
          <w:p w14:paraId="5BB6C1FC" w14:textId="7E390256" w:rsidR="00B61F85" w:rsidRPr="007E487E" w:rsidRDefault="00B61F85" w:rsidP="00BF457D">
            <w:pPr>
              <w:rPr>
                <w:noProof/>
                <w:lang w:val="pt-BR"/>
              </w:rPr>
            </w:pPr>
          </w:p>
        </w:tc>
      </w:tr>
    </w:tbl>
    <w:p w14:paraId="710E93DF" w14:textId="3EE48EF7" w:rsidR="0026484A" w:rsidRPr="000C3A78" w:rsidRDefault="007E487E" w:rsidP="0026504D">
      <w:pPr>
        <w:pStyle w:val="Ttulo1"/>
        <w:rPr>
          <w:noProof/>
          <w:lang w:val="pt-BR"/>
        </w:rPr>
      </w:pPr>
      <w:r w:rsidRPr="007E487E">
        <w:rPr>
          <w:noProof/>
          <w:lang w:val="pt-BR" w:bidi="pt-BR"/>
        </w:rPr>
        <w:t>Passo 2: O Model (A Estrutura do Usuário)</w:t>
      </w:r>
    </w:p>
    <w:p w14:paraId="109EB2D2" w14:textId="7599085C" w:rsidR="006B0B82" w:rsidRPr="000C3A78" w:rsidRDefault="007E487E" w:rsidP="006B0B82">
      <w:pPr>
        <w:rPr>
          <w:noProof/>
          <w:lang w:val="pt-BR"/>
        </w:rPr>
      </w:pPr>
      <w:r w:rsidRPr="007E487E">
        <w:rPr>
          <w:noProof/>
          <w:lang w:val="pt-BR" w:bidi="pt-BR"/>
        </w:rPr>
        <w:t>Vamos criar a classe que vai virar a nossa tabela no banco de dados.</w:t>
      </w:r>
    </w:p>
    <w:p w14:paraId="6C47BC05" w14:textId="5C865C30" w:rsidR="007E487E" w:rsidRPr="000C3A78" w:rsidRDefault="007E487E" w:rsidP="007E487E">
      <w:pPr>
        <w:pStyle w:val="Numerada"/>
        <w:numPr>
          <w:ilvl w:val="0"/>
          <w:numId w:val="1"/>
        </w:numPr>
        <w:rPr>
          <w:noProof/>
          <w:lang w:val="pt-BR"/>
        </w:rPr>
      </w:pPr>
      <w:r w:rsidRPr="007E487E">
        <w:rPr>
          <w:noProof/>
          <w:lang w:val="pt-BR" w:bidi="pt-BR"/>
        </w:rPr>
        <w:t>Na pasta Models, crie um arquivo chamado Usuario.cs:</w:t>
      </w:r>
    </w:p>
    <w:p w14:paraId="51FD4506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System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ComponentModel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DataAnnotations</w:t>
      </w:r>
      <w:proofErr w:type="spellEnd"/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7C4DD729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514433E2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namespace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Models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408745D6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208EE95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spellStart"/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public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pt-BR" w:eastAsia="pt-BR"/>
        </w:rPr>
        <w:t>class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Usuario</w:t>
      </w:r>
      <w:proofErr w:type="spellEnd"/>
    </w:p>
    <w:p w14:paraId="2599F30A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{</w:t>
      </w:r>
    </w:p>
    <w:p w14:paraId="1E0D90F7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lastRenderedPageBreak/>
        <w:t>    [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Key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] </w:t>
      </w: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Diz</w:t>
      </w:r>
      <w:proofErr w:type="gramEnd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ao banco que este é o ID principal</w:t>
      </w:r>
    </w:p>
    <w:p w14:paraId="097F0E67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int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Id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get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;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set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 }</w:t>
      </w:r>
      <w:proofErr w:type="gramEnd"/>
    </w:p>
    <w:p w14:paraId="6A584182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56D60BFD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[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Required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] </w:t>
      </w: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// Campo </w:t>
      </w:r>
      <w:proofErr w:type="spellStart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>obrigatório</w:t>
      </w:r>
      <w:proofErr w:type="spellEnd"/>
    </w:p>
    <w:p w14:paraId="6C96DB19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Nome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get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;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set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 }</w:t>
      </w:r>
      <w:proofErr w:type="gramEnd"/>
    </w:p>
    <w:p w14:paraId="72604763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729FA429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[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Required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]</w:t>
      </w:r>
    </w:p>
    <w:p w14:paraId="7169BB31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Email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get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;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set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 }</w:t>
      </w:r>
      <w:proofErr w:type="gramEnd"/>
    </w:p>
    <w:p w14:paraId="003F4236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15DBCB6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[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Required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]</w:t>
      </w:r>
    </w:p>
    <w:p w14:paraId="2C167088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Senha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get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;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set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 }</w:t>
      </w:r>
      <w:proofErr w:type="gramEnd"/>
    </w:p>
    <w:p w14:paraId="73E7D1E6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1F3E5593" w14:textId="467C6C96" w:rsidR="007E487E" w:rsidRDefault="007E487E" w:rsidP="0026484A">
      <w:pPr>
        <w:rPr>
          <w:rStyle w:val="nfase"/>
          <w:noProof/>
          <w:lang w:val="pt-BR" w:bidi="pt-BR"/>
        </w:rPr>
      </w:pPr>
      <w:r w:rsidRPr="007E487E">
        <w:rPr>
          <w:noProof/>
          <w:lang w:val="pt-BR" w:bidi="pt-BR"/>
        </w:rPr>
        <w:t>(Nota para a turma: No mercado real, NUNCA salvamos a senha assim, em texto limpo. Usamos criptografia/hash. Mas para o nosso primeiro login na escola, faremos assim para entender a lógica!).</w:t>
      </w:r>
    </w:p>
    <w:p w14:paraId="0BECDF35" w14:textId="434FAEE0" w:rsidR="00457BEB" w:rsidRPr="000C3A78" w:rsidRDefault="007E487E" w:rsidP="00457BEB">
      <w:pPr>
        <w:pStyle w:val="Ttulo1"/>
        <w:rPr>
          <w:noProof/>
          <w:lang w:val="pt-BR"/>
        </w:rPr>
      </w:pPr>
      <w:r w:rsidRPr="007E487E">
        <w:rPr>
          <w:noProof/>
          <w:lang w:val="pt-BR" w:bidi="pt-BR"/>
        </w:rPr>
        <w:t>Passo 3: O DbContext e a Conexão</w:t>
      </w:r>
    </w:p>
    <w:p w14:paraId="7BD93B47" w14:textId="39B537ED" w:rsidR="007E487E" w:rsidRPr="007E487E" w:rsidRDefault="007E487E" w:rsidP="007E487E">
      <w:pPr>
        <w:rPr>
          <w:noProof/>
          <w:lang w:val="pt-BR"/>
        </w:rPr>
      </w:pPr>
      <w:r w:rsidRPr="007E487E">
        <w:rPr>
          <w:noProof/>
          <w:lang w:val="pt-BR"/>
        </w:rPr>
        <w:t>Precisamos de um arquivo que atue como uma "ponte" entre os nossos Models e o MySQL.</w:t>
      </w:r>
    </w:p>
    <w:p w14:paraId="2683C5EB" w14:textId="77777777" w:rsidR="007E487E" w:rsidRDefault="007E487E" w:rsidP="007E487E">
      <w:pPr>
        <w:pStyle w:val="Numerada"/>
        <w:numPr>
          <w:ilvl w:val="0"/>
          <w:numId w:val="19"/>
        </w:numPr>
        <w:rPr>
          <w:noProof/>
          <w:lang w:val="pt-BR"/>
        </w:rPr>
      </w:pPr>
      <w:r w:rsidRPr="007E487E">
        <w:rPr>
          <w:noProof/>
          <w:lang w:val="pt-BR"/>
        </w:rPr>
        <w:t>Crie uma nova pasta chamada Data na raiz do projeto.</w:t>
      </w:r>
    </w:p>
    <w:p w14:paraId="193BB6B8" w14:textId="0FCF8090" w:rsidR="00457BEB" w:rsidRDefault="007E487E" w:rsidP="007E487E">
      <w:pPr>
        <w:pStyle w:val="Numerada"/>
        <w:numPr>
          <w:ilvl w:val="0"/>
          <w:numId w:val="19"/>
        </w:numPr>
        <w:rPr>
          <w:noProof/>
          <w:lang w:val="pt-BR"/>
        </w:rPr>
      </w:pPr>
      <w:r w:rsidRPr="007E487E">
        <w:rPr>
          <w:noProof/>
          <w:lang w:val="pt-BR"/>
        </w:rPr>
        <w:t>Dentro dela, crie o arquivo AppDbContext.cs:</w:t>
      </w:r>
    </w:p>
    <w:p w14:paraId="69AA5C55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Microsoft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EntityFrameworkCore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47A52ACE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Models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2667F95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7DD4D2D8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namespace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Data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68A9A5AC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4F45A567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class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AppDbContext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: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DbContext</w:t>
      </w:r>
      <w:proofErr w:type="spellEnd"/>
    </w:p>
    <w:p w14:paraId="3DE74C2A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6D61C8BD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AppDbContext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spellStart"/>
      <w:proofErr w:type="gramEnd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DbContextOptions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&lt;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AppDbContext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&gt; </w:t>
      </w:r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options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 :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base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options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)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 }</w:t>
      </w:r>
      <w:proofErr w:type="gramEnd"/>
    </w:p>
    <w:p w14:paraId="5B5EE090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61D9CF59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// Esta linha diz: "Crie uma tabela chamada </w:t>
      </w:r>
      <w:proofErr w:type="spellStart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Usuarios</w:t>
      </w:r>
      <w:proofErr w:type="spellEnd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baseada no model </w:t>
      </w:r>
      <w:proofErr w:type="spellStart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Usuario</w:t>
      </w:r>
      <w:proofErr w:type="spellEnd"/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"</w:t>
      </w:r>
    </w:p>
    <w:p w14:paraId="7BF47DC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7E487E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DbSet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&lt;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Usuario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&gt; </w:t>
      </w:r>
      <w:proofErr w:type="spellStart"/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Usuarios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get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; </w:t>
      </w: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set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 }</w:t>
      </w:r>
      <w:proofErr w:type="gramEnd"/>
    </w:p>
    <w:p w14:paraId="6D89D2BE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5E37A46A" w14:textId="77777777" w:rsidR="007E487E" w:rsidRDefault="007E487E" w:rsidP="007E487E">
      <w:pPr>
        <w:pStyle w:val="Numerada"/>
        <w:numPr>
          <w:ilvl w:val="0"/>
          <w:numId w:val="0"/>
        </w:numPr>
        <w:rPr>
          <w:noProof/>
          <w:lang w:val="pt-BR"/>
        </w:rPr>
      </w:pPr>
    </w:p>
    <w:p w14:paraId="64C6F3BC" w14:textId="70F4BC23" w:rsidR="007E487E" w:rsidRPr="007E487E" w:rsidRDefault="007E487E" w:rsidP="007E487E">
      <w:pPr>
        <w:pStyle w:val="Numerada"/>
        <w:numPr>
          <w:ilvl w:val="0"/>
          <w:numId w:val="19"/>
        </w:numPr>
        <w:rPr>
          <w:noProof/>
          <w:lang w:val="pt-BR"/>
        </w:rPr>
      </w:pPr>
      <w:r w:rsidRPr="007E487E">
        <w:rPr>
          <w:noProof/>
          <w:lang w:val="pt-BR"/>
        </w:rPr>
        <w:t>Agora, vamos dizer onde o banco de dados está. Abra o arquivo appsettings.json (na raiz do projeto) e adicione a "Connection String" (texto de conexão):</w:t>
      </w:r>
    </w:p>
    <w:p w14:paraId="5A58B3A0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{</w:t>
      </w:r>
    </w:p>
    <w:p w14:paraId="17EFE36F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</w:t>
      </w:r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ConnectionStrings</w:t>
      </w:r>
      <w:proofErr w:type="spell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: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{</w:t>
      </w:r>
    </w:p>
    <w:p w14:paraId="68F4D8C9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lastRenderedPageBreak/>
        <w:t xml:space="preserve">    </w:t>
      </w:r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ConexaoMySQL</w:t>
      </w:r>
      <w:proofErr w:type="spell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: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"Server=</w:t>
      </w:r>
      <w:proofErr w:type="gram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localhost;Database</w:t>
      </w:r>
      <w:proofErr w:type="gram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=banco_</w:t>
      </w:r>
      <w:proofErr w:type="gram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escola;User</w:t>
      </w:r>
      <w:proofErr w:type="gram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=</w:t>
      </w:r>
      <w:proofErr w:type="gram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root;Password</w:t>
      </w:r>
      <w:proofErr w:type="gram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=sua_senha_do_mysql;"</w:t>
      </w:r>
    </w:p>
    <w:p w14:paraId="142D9175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},</w:t>
      </w:r>
    </w:p>
    <w:p w14:paraId="3331E157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</w:t>
      </w:r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Logging</w:t>
      </w:r>
      <w:proofErr w:type="spell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: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{ 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..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}</w:t>
      </w:r>
    </w:p>
    <w:p w14:paraId="1B9E840D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6059D900" w14:textId="77777777" w:rsidR="007E487E" w:rsidRDefault="007E487E" w:rsidP="007E487E">
      <w:pPr>
        <w:pStyle w:val="Numerada"/>
        <w:numPr>
          <w:ilvl w:val="0"/>
          <w:numId w:val="0"/>
        </w:numPr>
        <w:rPr>
          <w:noProof/>
          <w:lang w:val="pt-BR"/>
        </w:rPr>
      </w:pPr>
    </w:p>
    <w:p w14:paraId="3CCADD61" w14:textId="40D7802B" w:rsidR="007E487E" w:rsidRPr="007E487E" w:rsidRDefault="007E487E" w:rsidP="007E487E">
      <w:pPr>
        <w:pStyle w:val="Numerada"/>
        <w:numPr>
          <w:ilvl w:val="0"/>
          <w:numId w:val="0"/>
        </w:numPr>
        <w:rPr>
          <w:noProof/>
          <w:lang w:val="pt-BR"/>
        </w:rPr>
      </w:pPr>
      <w:r w:rsidRPr="007E487E">
        <w:rPr>
          <w:noProof/>
          <w:lang w:val="pt-BR"/>
        </w:rPr>
        <w:t>(Lembrem-se de trocar sua_senha_do_mysql pela senha do banco de vocês na escola).</w:t>
      </w:r>
    </w:p>
    <w:p w14:paraId="29804A32" w14:textId="6A657529" w:rsidR="007E487E" w:rsidRPr="007E487E" w:rsidRDefault="007E487E" w:rsidP="007E487E">
      <w:pPr>
        <w:pStyle w:val="Numerada"/>
        <w:numPr>
          <w:ilvl w:val="0"/>
          <w:numId w:val="19"/>
        </w:numPr>
        <w:rPr>
          <w:noProof/>
          <w:lang w:val="pt-BR"/>
        </w:rPr>
      </w:pPr>
      <w:r w:rsidRPr="007E487E">
        <w:rPr>
          <w:noProof/>
          <w:lang w:val="pt-BR" w:bidi="pt-BR"/>
        </w:rPr>
        <w:t>Abra o arquivo Program.cs e avise o sistema que o banco de dados e as Sessões (para manter o usuário logado) existem. Adicione estas linhas antes de var app = builder.Build();:</w:t>
      </w:r>
    </w:p>
    <w:p w14:paraId="03CADB6B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spellStart"/>
      <w:r w:rsidRPr="007E487E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using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MeuSite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Data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;</w:t>
      </w:r>
    </w:p>
    <w:p w14:paraId="185053F7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spellStart"/>
      <w:r w:rsidRPr="007E487E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using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Microsoft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EntityFrameworkCore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;</w:t>
      </w:r>
    </w:p>
    <w:p w14:paraId="5CB1F821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3288FC2E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Configura o MySQL</w:t>
      </w:r>
    </w:p>
    <w:p w14:paraId="4C3F43A8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var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connectionString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builder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Configuration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GetConnectionString</w:t>
      </w:r>
      <w:proofErr w:type="spellEnd"/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ConexaoMySQL</w:t>
      </w:r>
      <w:proofErr w:type="spellEnd"/>
      <w:r w:rsidRPr="007E487E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321360CB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proofErr w:type="spellStart"/>
      <w:proofErr w:type="gram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builder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Services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AddDbContext</w:t>
      </w:r>
      <w:proofErr w:type="spellEnd"/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&lt;</w:t>
      </w:r>
      <w:proofErr w:type="spellStart"/>
      <w:r w:rsidRPr="007E487E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AppDbContext</w:t>
      </w:r>
      <w:proofErr w:type="spellEnd"/>
      <w:proofErr w:type="gramStart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&gt;(</w:t>
      </w:r>
      <w:proofErr w:type="gramEnd"/>
      <w:r w:rsidRPr="007E487E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options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E487E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=&gt;</w:t>
      </w:r>
    </w:p>
    <w:p w14:paraId="2C7520A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options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UseMySql</w:t>
      </w:r>
      <w:proofErr w:type="spellEnd"/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spell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connectionString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, </w:t>
      </w:r>
      <w:proofErr w:type="spell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ServerVersion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AutoDetect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spellStart"/>
      <w:proofErr w:type="gram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connectionString</w:t>
      </w:r>
      <w:proofErr w:type="spell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))</w:t>
      </w:r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247205B4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455180DD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7E487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Configura Sessões (para o Login)</w:t>
      </w:r>
    </w:p>
    <w:p w14:paraId="62C97A25" w14:textId="77777777" w:rsidR="007E487E" w:rsidRPr="007E487E" w:rsidRDefault="007E487E" w:rsidP="007E487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proofErr w:type="spellStart"/>
      <w:proofErr w:type="gramStart"/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builder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Services</w:t>
      </w:r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7E487E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AddSession</w:t>
      </w:r>
      <w:proofErr w:type="spellEnd"/>
      <w:proofErr w:type="gramEnd"/>
      <w:r w:rsidRPr="007E487E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();</w:t>
      </w:r>
    </w:p>
    <w:p w14:paraId="6AEC6370" w14:textId="652672AC" w:rsidR="00083C22" w:rsidRDefault="007E487E" w:rsidP="00D902A4">
      <w:pPr>
        <w:rPr>
          <w:noProof/>
          <w:lang w:val="en-US"/>
        </w:rPr>
      </w:pPr>
      <w:r w:rsidRPr="007E487E">
        <w:rPr>
          <w:noProof/>
          <w:lang w:val="en-US"/>
        </w:rPr>
        <w:t>E adicione app.UseSession(); antes do app.UseRouting();.</w:t>
      </w:r>
    </w:p>
    <w:p w14:paraId="138D9209" w14:textId="77777777" w:rsidR="007E487E" w:rsidRDefault="007E487E" w:rsidP="00D902A4">
      <w:pPr>
        <w:rPr>
          <w:noProof/>
          <w:lang w:val="en-US"/>
        </w:rPr>
      </w:pPr>
    </w:p>
    <w:p w14:paraId="09AFAE5C" w14:textId="1A9AEFD3" w:rsidR="006B0B82" w:rsidRPr="000C3A78" w:rsidRDefault="007E487E" w:rsidP="007A0CA7">
      <w:pPr>
        <w:pageBreakBefore/>
        <w:pBdr>
          <w:bottom w:val="single" w:sz="18" w:space="1" w:color="2B579A" w:themeColor="accent5"/>
        </w:pBdr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r w:rsidRPr="007E487E"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lastRenderedPageBreak/>
        <w:t>Passo 4: O Controller (A Lógica de Login e Cadastro)</w:t>
      </w:r>
    </w:p>
    <w:p w14:paraId="36530E43" w14:textId="4CE73C74" w:rsidR="006B0B82" w:rsidRDefault="007E487E" w:rsidP="007E487E">
      <w:pPr>
        <w:rPr>
          <w:noProof/>
          <w:lang w:val="pt-BR" w:bidi="pt-BR"/>
        </w:rPr>
      </w:pPr>
      <w:r w:rsidRPr="007E487E">
        <w:rPr>
          <w:noProof/>
          <w:lang w:val="pt-BR" w:bidi="pt-BR"/>
        </w:rPr>
        <w:t>Vamos criar o maestro que recebe os dados da tela e manda para o banco.</w:t>
      </w:r>
    </w:p>
    <w:p w14:paraId="1701FC11" w14:textId="1D7D3243" w:rsidR="007E487E" w:rsidRDefault="00385694" w:rsidP="007E487E">
      <w:pPr>
        <w:pStyle w:val="Numerada"/>
        <w:numPr>
          <w:ilvl w:val="0"/>
          <w:numId w:val="22"/>
        </w:numPr>
        <w:rPr>
          <w:noProof/>
          <w:lang w:val="pt-BR"/>
        </w:rPr>
      </w:pPr>
      <w:r w:rsidRPr="00385694">
        <w:rPr>
          <w:noProof/>
          <w:lang w:val="pt-BR" w:bidi="pt-BR"/>
        </w:rPr>
        <w:t>Na pasta Controllers, crie LoginController.cs:</w:t>
      </w:r>
    </w:p>
    <w:p w14:paraId="23FE9BB3" w14:textId="77777777" w:rsidR="00385694" w:rsidRDefault="00385694" w:rsidP="00385694">
      <w:pPr>
        <w:pStyle w:val="Numerada"/>
        <w:numPr>
          <w:ilvl w:val="0"/>
          <w:numId w:val="0"/>
        </w:numPr>
        <w:rPr>
          <w:noProof/>
          <w:lang w:val="pt-BR" w:bidi="pt-BR"/>
        </w:rPr>
      </w:pPr>
    </w:p>
    <w:p w14:paraId="17A0E339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Microsoft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AspNetCore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Mvc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1239B69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Models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4B1F3B4A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using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Data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08325DB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0F41716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namespace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MeuSite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Controllers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5CA71F1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12602CB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LoginController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: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Controller</w:t>
      </w:r>
    </w:p>
    <w:p w14:paraId="0EA12CC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583F60CD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private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readonly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AppDbContext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_context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12716D2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2474E1A9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Construtor que recebe a conexão com o banco</w:t>
      </w:r>
    </w:p>
    <w:p w14:paraId="3301D33B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LoginController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spellStart"/>
      <w:proofErr w:type="gramEnd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AppDbContext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</w:t>
      </w:r>
    </w:p>
    <w:p w14:paraId="6811592B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{</w:t>
      </w:r>
    </w:p>
    <w:p w14:paraId="7C96C58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_context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;</w:t>
      </w:r>
    </w:p>
    <w:p w14:paraId="3F25808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}</w:t>
      </w:r>
    </w:p>
    <w:p w14:paraId="1CC0677A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1C4E822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>    // 1. Tela de Login (GET)</w:t>
      </w:r>
    </w:p>
    <w:p w14:paraId="0AE3A29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proofErr w:type="gramStart"/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IActionResult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Index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</w:t>
      </w:r>
    </w:p>
    <w:p w14:paraId="59E0D923" w14:textId="77777777" w:rsidR="00385694" w:rsidRPr="002906D3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2906D3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21F6F799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2906D3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proofErr w:type="spellStart"/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return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View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);</w:t>
      </w:r>
    </w:p>
    <w:p w14:paraId="1A8560E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}</w:t>
      </w:r>
    </w:p>
    <w:p w14:paraId="09E454B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1792CA8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    // 2. Recebe os dados de Login (POST)</w:t>
      </w:r>
    </w:p>
    <w:p w14:paraId="75711D1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[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HttpPost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]</w:t>
      </w:r>
    </w:p>
    <w:p w14:paraId="0F752EE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IActionResult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Entrar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email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, </w:t>
      </w:r>
      <w:r w:rsidRPr="00385694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senha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</w:t>
      </w:r>
    </w:p>
    <w:p w14:paraId="1D962FD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{</w:t>
      </w:r>
    </w:p>
    <w:p w14:paraId="25B4FFC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        // Busca no banco um usuário com este </w:t>
      </w:r>
      <w:proofErr w:type="spell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email</w:t>
      </w:r>
      <w:proofErr w:type="spell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e senha</w:t>
      </w:r>
    </w:p>
    <w:p w14:paraId="2BC443A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FF7B72"/>
          <w:sz w:val="21"/>
          <w:szCs w:val="21"/>
          <w:lang w:val="pt-BR" w:eastAsia="pt-BR"/>
        </w:rPr>
        <w:t>var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usuario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_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Usuarios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FirstOrDefault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u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Email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email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&amp;&amp;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Senha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senha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);</w:t>
      </w:r>
    </w:p>
    <w:p w14:paraId="2363AAB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41991AE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proofErr w:type="spellStart"/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if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(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usuario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!</w:t>
      </w:r>
      <w:proofErr w:type="gramEnd"/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null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</w:t>
      </w:r>
    </w:p>
    <w:p w14:paraId="29A9E36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    {</w:t>
      </w:r>
    </w:p>
    <w:p w14:paraId="75853423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            // Login com sucesso! Guarda o nome na sessão e manda </w:t>
      </w:r>
      <w:proofErr w:type="gram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pra</w:t>
      </w:r>
      <w:proofErr w:type="gram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página inicial</w:t>
      </w:r>
    </w:p>
    <w:p w14:paraId="122E277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   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HttpContext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Session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SetString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UsuarioLogado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,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usuario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Nome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0FADBB2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</w:t>
      </w: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RedirectToAction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"Index"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, 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"Home"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16F1B1B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513B9E8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773EAF0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lastRenderedPageBreak/>
        <w:t xml:space="preserve">        </w:t>
      </w:r>
      <w:proofErr w:type="spell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ViewBag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Erro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"E-mail ou senha inválidos!"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;</w:t>
      </w:r>
    </w:p>
    <w:p w14:paraId="3ACECDDB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View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"Index"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2ABC2AB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}</w:t>
      </w:r>
    </w:p>
    <w:p w14:paraId="0FBEA3D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1FA12DC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    // 3. Tela de </w:t>
      </w:r>
      <w:proofErr w:type="spell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>Cadastro</w:t>
      </w:r>
      <w:proofErr w:type="spell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 (GET)</w:t>
      </w:r>
    </w:p>
    <w:p w14:paraId="0565F2A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public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IActionResult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Cadastro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</w:t>
      </w:r>
    </w:p>
    <w:p w14:paraId="3319BAF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{</w:t>
      </w:r>
    </w:p>
    <w:p w14:paraId="7D26839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View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4992832E" w14:textId="77777777" w:rsidR="00385694" w:rsidRPr="002906D3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2906D3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}</w:t>
      </w:r>
    </w:p>
    <w:p w14:paraId="14BF6164" w14:textId="77777777" w:rsidR="00385694" w:rsidRPr="002906D3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0D07FF7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2906D3">
        <w:rPr>
          <w:rFonts w:ascii="Consolas" w:eastAsia="Times New Roman" w:hAnsi="Consolas" w:cs="Times New Roman"/>
          <w:color w:val="8B949E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4. Salva o novo usuário no banco (POST)</w:t>
      </w:r>
    </w:p>
    <w:p w14:paraId="06E02C4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[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HttpPost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]</w:t>
      </w:r>
    </w:p>
    <w:p w14:paraId="61108F6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385694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public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IActionResult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gram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Cadastrar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spellStart"/>
      <w:proofErr w:type="gramEnd"/>
      <w:r w:rsidRPr="00385694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Usuario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novoUsuario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</w:t>
      </w:r>
    </w:p>
    <w:p w14:paraId="5359CE1D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{</w:t>
      </w:r>
    </w:p>
    <w:p w14:paraId="3744FFC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_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Usuarios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Add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spell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novoUsuario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); </w:t>
      </w: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// </w:t>
      </w:r>
      <w:proofErr w:type="gram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Adiciona</w:t>
      </w:r>
      <w:proofErr w:type="gram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na memória</w:t>
      </w:r>
    </w:p>
    <w:p w14:paraId="6D148B6B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_</w:t>
      </w:r>
      <w:proofErr w:type="spellStart"/>
      <w:proofErr w:type="gramStart"/>
      <w:r w:rsidRPr="00385694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context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SaveChanges</w:t>
      </w:r>
      <w:proofErr w:type="spellEnd"/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(); </w:t>
      </w: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// </w:t>
      </w:r>
      <w:proofErr w:type="gram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Salva</w:t>
      </w:r>
      <w:proofErr w:type="gram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no MySQL de verdade</w:t>
      </w:r>
    </w:p>
    <w:p w14:paraId="48356ED3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44E95E4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proofErr w:type="spellStart"/>
      <w:r w:rsidRPr="00385694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return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RedirectToAction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"Index"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); </w:t>
      </w:r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// Volta para a tela de login</w:t>
      </w:r>
    </w:p>
    <w:p w14:paraId="47D3C56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}</w:t>
      </w:r>
    </w:p>
    <w:p w14:paraId="2247FB6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37B65C07" w14:textId="6187DCBE" w:rsidR="00385694" w:rsidRDefault="00385694" w:rsidP="00385694">
      <w:pPr>
        <w:pStyle w:val="Numerada"/>
        <w:numPr>
          <w:ilvl w:val="0"/>
          <w:numId w:val="0"/>
        </w:numPr>
        <w:rPr>
          <w:noProof/>
          <w:lang w:val="pt-BR"/>
        </w:rPr>
      </w:pPr>
    </w:p>
    <w:p w14:paraId="002CCDAE" w14:textId="77777777" w:rsidR="00385694" w:rsidRPr="007E487E" w:rsidRDefault="00385694" w:rsidP="00385694">
      <w:pPr>
        <w:pStyle w:val="Numerada"/>
        <w:numPr>
          <w:ilvl w:val="0"/>
          <w:numId w:val="0"/>
        </w:numPr>
        <w:rPr>
          <w:noProof/>
          <w:lang w:val="pt-BR"/>
        </w:rPr>
      </w:pPr>
    </w:p>
    <w:p w14:paraId="70AF7AAC" w14:textId="77777777" w:rsidR="007E487E" w:rsidRPr="000C3A78" w:rsidRDefault="007E487E" w:rsidP="007E487E">
      <w:pPr>
        <w:rPr>
          <w:noProof/>
          <w:lang w:val="pt-BR"/>
        </w:rPr>
      </w:pPr>
    </w:p>
    <w:p w14:paraId="71380659" w14:textId="2264A1E2" w:rsidR="00D902A4" w:rsidRPr="000C3A78" w:rsidRDefault="00385694" w:rsidP="00385694">
      <w:pPr>
        <w:pStyle w:val="Ttulo1QuebradePgina"/>
        <w:rPr>
          <w:noProof/>
          <w:lang w:val="pt-BR"/>
        </w:rPr>
      </w:pPr>
      <w:r w:rsidRPr="00385694">
        <w:rPr>
          <w:noProof/>
          <w:lang w:val="pt-BR" w:bidi="pt-BR"/>
        </w:rPr>
        <w:lastRenderedPageBreak/>
        <w:t>Passo 5: As Views (Telas do Usuário)</w:t>
      </w:r>
    </w:p>
    <w:p w14:paraId="227DE539" w14:textId="483E8AEE" w:rsidR="00385694" w:rsidRPr="00385694" w:rsidRDefault="00385694" w:rsidP="00385694">
      <w:pPr>
        <w:pStyle w:val="Numerada"/>
        <w:numPr>
          <w:ilvl w:val="0"/>
          <w:numId w:val="23"/>
        </w:numPr>
        <w:rPr>
          <w:noProof/>
          <w:lang w:val="pt-BR" w:bidi="pt-BR"/>
        </w:rPr>
      </w:pPr>
      <w:r w:rsidRPr="00385694">
        <w:rPr>
          <w:noProof/>
          <w:lang w:val="pt-BR" w:bidi="pt-BR"/>
        </w:rPr>
        <w:t>Crie a pasta Views/Login.</w:t>
      </w:r>
    </w:p>
    <w:p w14:paraId="146D904C" w14:textId="52CF8F40" w:rsidR="00D902A4" w:rsidRDefault="00385694" w:rsidP="00385694">
      <w:pPr>
        <w:pStyle w:val="Numerada"/>
        <w:rPr>
          <w:noProof/>
          <w:lang w:val="pt-BR"/>
        </w:rPr>
      </w:pPr>
      <w:r w:rsidRPr="00385694">
        <w:rPr>
          <w:noProof/>
          <w:lang w:val="pt-BR" w:bidi="pt-BR"/>
        </w:rPr>
        <w:t>Lá dentro, crie Cadastro.cshtml:</w:t>
      </w:r>
    </w:p>
    <w:p w14:paraId="26A93402" w14:textId="77777777" w:rsidR="00385694" w:rsidRDefault="00385694" w:rsidP="00385694">
      <w:pPr>
        <w:pStyle w:val="Numerada"/>
        <w:numPr>
          <w:ilvl w:val="0"/>
          <w:numId w:val="0"/>
        </w:numPr>
        <w:ind w:left="792" w:hanging="360"/>
        <w:rPr>
          <w:noProof/>
          <w:lang w:val="pt-BR" w:bidi="pt-BR"/>
        </w:rPr>
      </w:pPr>
    </w:p>
    <w:p w14:paraId="0C7A40E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Cadastrar Novo Usuário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9184B7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gram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&lt;!--</w:t>
      </w:r>
      <w:proofErr w:type="gram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 xml:space="preserve"> O "</w:t>
      </w:r>
      <w:proofErr w:type="spellStart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method</w:t>
      </w:r>
      <w:proofErr w:type="spellEnd"/>
      <w:r w:rsidRPr="00385694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='post'" esconde os dados ao enviar, ao invés de mostrá-los na URL --&gt;</w:t>
      </w:r>
    </w:p>
    <w:p w14:paraId="4414BA0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form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asp-controller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"Login"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asp-action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Cadastrar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method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"post"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6A315A2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"mb-3"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25DAD6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Nome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ED1B9E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input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"text"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"Nome"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"form-control"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required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2ED4E3C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38341201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"mb-3"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0A384BC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E-mail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C27E80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input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"email"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"Email"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"form-control"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required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01FC41B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570AFD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"mb-3"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F15A538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Senha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C7019FA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input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"password"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"Senha"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"form-control"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required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03A17459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63F93CB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"submit"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-success"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Salvar </w:t>
      </w:r>
      <w:proofErr w:type="spellStart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Cadastro</w:t>
      </w:r>
      <w:proofErr w:type="spellEnd"/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6B9B362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proofErr w:type="spellStart"/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form</w:t>
      </w:r>
      <w:proofErr w:type="spellEnd"/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730222E8" w14:textId="6A8A5811" w:rsidR="00385694" w:rsidRDefault="00385694" w:rsidP="00385694">
      <w:pPr>
        <w:pStyle w:val="Numerada"/>
        <w:rPr>
          <w:noProof/>
          <w:lang w:val="pt-BR"/>
        </w:rPr>
      </w:pPr>
      <w:r w:rsidRPr="00385694">
        <w:rPr>
          <w:noProof/>
          <w:lang w:val="pt-BR"/>
        </w:rPr>
        <w:t>Crie a tela de login Index.cshtml na mesma pasta Views/Login:</w:t>
      </w:r>
    </w:p>
    <w:p w14:paraId="5B0D8903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Acesso ao Sistema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314E10E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1AEA6AF2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@</w:t>
      </w:r>
      <w:proofErr w:type="gramStart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if(ViewBag.Erro !</w:t>
      </w:r>
      <w:proofErr w:type="gram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 null)</w:t>
      </w:r>
    </w:p>
    <w:p w14:paraId="2E158C4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0BB3226A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"alert alert-danger"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@ViewBag.Erro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23BECD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}</w:t>
      </w:r>
    </w:p>
    <w:p w14:paraId="7FF9ADA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2887A65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form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asp-controller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"Login"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asp-action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Entrar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method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"post"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704A314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"mb-3"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7F129CF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E-mail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9DDA145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input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"email"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"email"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"form-control"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required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5680C150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2484ED7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"mb-3"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1A9681B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Senha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label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1AFB05A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input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"password"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senha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"form-control"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required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2B1485AD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D59058E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type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"submit"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-primary"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proofErr w:type="spellStart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Entrar</w:t>
      </w:r>
      <w:proofErr w:type="spellEnd"/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6B36EBE7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asp-action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"Cadastro"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class</w:t>
      </w:r>
      <w:proofErr w:type="spellEnd"/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 xml:space="preserve"> </w:t>
      </w:r>
      <w:proofErr w:type="spellStart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btn</w:t>
      </w:r>
      <w:proofErr w:type="spellEnd"/>
      <w:r w:rsidRPr="0038569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-link"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38569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Criar conta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3504FC86" w14:textId="77777777" w:rsidR="00385694" w:rsidRPr="00385694" w:rsidRDefault="00385694" w:rsidP="0038569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proofErr w:type="spellStart"/>
      <w:r w:rsidRPr="0038569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form</w:t>
      </w:r>
      <w:proofErr w:type="spellEnd"/>
      <w:r w:rsidRPr="0038569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2CD9987F" w14:textId="02520FB1" w:rsidR="006D3A72" w:rsidRPr="000C3A78" w:rsidRDefault="00385694" w:rsidP="002906D3">
      <w:pPr>
        <w:pStyle w:val="Numerada"/>
        <w:numPr>
          <w:ilvl w:val="0"/>
          <w:numId w:val="0"/>
        </w:numPr>
        <w:ind w:left="432"/>
        <w:rPr>
          <w:noProof/>
          <w:lang w:val="pt-BR"/>
        </w:rPr>
      </w:pPr>
      <w:r w:rsidRPr="00385694">
        <w:rPr>
          <w:noProof/>
          <w:lang w:val="pt-BR"/>
        </w:rPr>
        <w:lastRenderedPageBreak/>
        <w:t xml:space="preserve">Toda a engrenagem (Model, View, Controller e Banco) já está escrita! No entanto, o banco de dados e a tabela </w:t>
      </w:r>
      <w:r w:rsidRPr="00385694">
        <w:rPr>
          <w:i/>
          <w:iCs/>
          <w:noProof/>
          <w:lang w:val="pt-BR"/>
        </w:rPr>
        <w:t>Usuarios</w:t>
      </w:r>
      <w:r w:rsidRPr="00385694">
        <w:rPr>
          <w:noProof/>
          <w:lang w:val="pt-BR"/>
        </w:rPr>
        <w:t xml:space="preserve"> ainda não existem fisicamente no MySQL do computador de vocês.</w:t>
      </w:r>
    </w:p>
    <w:sectPr w:rsidR="006D3A72" w:rsidRPr="000C3A78" w:rsidSect="004B5906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2115" w14:textId="77777777" w:rsidR="00C323BD" w:rsidRDefault="00C323BD">
      <w:pPr>
        <w:spacing w:line="240" w:lineRule="auto"/>
      </w:pPr>
      <w:r>
        <w:separator/>
      </w:r>
    </w:p>
  </w:endnote>
  <w:endnote w:type="continuationSeparator" w:id="0">
    <w:p w14:paraId="175BD079" w14:textId="77777777" w:rsidR="00C323BD" w:rsidRDefault="00C323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DCEA" w14:textId="77777777" w:rsidR="00C323BD" w:rsidRDefault="00C323BD">
      <w:pPr>
        <w:spacing w:line="240" w:lineRule="auto"/>
      </w:pPr>
      <w:r>
        <w:separator/>
      </w:r>
    </w:p>
  </w:footnote>
  <w:footnote w:type="continuationSeparator" w:id="0">
    <w:p w14:paraId="335D230C" w14:textId="77777777" w:rsidR="00C323BD" w:rsidRDefault="00C323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2033803518">
    <w:abstractNumId w:val="10"/>
  </w:num>
  <w:num w:numId="2" w16cid:durableId="2063361367">
    <w:abstractNumId w:val="10"/>
    <w:lvlOverride w:ilvl="0">
      <w:startOverride w:val="1"/>
    </w:lvlOverride>
  </w:num>
  <w:num w:numId="3" w16cid:durableId="1169902552">
    <w:abstractNumId w:val="10"/>
  </w:num>
  <w:num w:numId="4" w16cid:durableId="380599303">
    <w:abstractNumId w:val="10"/>
    <w:lvlOverride w:ilvl="0">
      <w:startOverride w:val="1"/>
    </w:lvlOverride>
  </w:num>
  <w:num w:numId="5" w16cid:durableId="1996906688">
    <w:abstractNumId w:val="8"/>
  </w:num>
  <w:num w:numId="6" w16cid:durableId="1037508793">
    <w:abstractNumId w:val="10"/>
    <w:lvlOverride w:ilvl="0">
      <w:startOverride w:val="1"/>
    </w:lvlOverride>
  </w:num>
  <w:num w:numId="7" w16cid:durableId="16332905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5925409">
    <w:abstractNumId w:val="9"/>
  </w:num>
  <w:num w:numId="9" w16cid:durableId="3084429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4219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1823919">
    <w:abstractNumId w:val="7"/>
  </w:num>
  <w:num w:numId="12" w16cid:durableId="2106026543">
    <w:abstractNumId w:val="6"/>
  </w:num>
  <w:num w:numId="13" w16cid:durableId="2086341730">
    <w:abstractNumId w:val="5"/>
  </w:num>
  <w:num w:numId="14" w16cid:durableId="137651831">
    <w:abstractNumId w:val="4"/>
  </w:num>
  <w:num w:numId="15" w16cid:durableId="280771153">
    <w:abstractNumId w:val="3"/>
  </w:num>
  <w:num w:numId="16" w16cid:durableId="1364480351">
    <w:abstractNumId w:val="2"/>
  </w:num>
  <w:num w:numId="17" w16cid:durableId="146633973">
    <w:abstractNumId w:val="1"/>
  </w:num>
  <w:num w:numId="18" w16cid:durableId="223683526">
    <w:abstractNumId w:val="0"/>
  </w:num>
  <w:num w:numId="19" w16cid:durableId="11378411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882985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803829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074737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537200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3725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7E"/>
    <w:rsid w:val="000150E9"/>
    <w:rsid w:val="00030E3C"/>
    <w:rsid w:val="0005015F"/>
    <w:rsid w:val="00072D27"/>
    <w:rsid w:val="00083C22"/>
    <w:rsid w:val="00086E87"/>
    <w:rsid w:val="000871A8"/>
    <w:rsid w:val="000A036B"/>
    <w:rsid w:val="000C3A78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906D3"/>
    <w:rsid w:val="002A67C8"/>
    <w:rsid w:val="002B40B7"/>
    <w:rsid w:val="002C5D75"/>
    <w:rsid w:val="00301789"/>
    <w:rsid w:val="00325194"/>
    <w:rsid w:val="003728E3"/>
    <w:rsid w:val="00385694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5906"/>
    <w:rsid w:val="004B6D7F"/>
    <w:rsid w:val="004D785F"/>
    <w:rsid w:val="004E744B"/>
    <w:rsid w:val="004E7A51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85F9F"/>
    <w:rsid w:val="00794B27"/>
    <w:rsid w:val="007A0CA7"/>
    <w:rsid w:val="007A6C94"/>
    <w:rsid w:val="007A73CB"/>
    <w:rsid w:val="007A7846"/>
    <w:rsid w:val="007B19B7"/>
    <w:rsid w:val="007B2795"/>
    <w:rsid w:val="007D2370"/>
    <w:rsid w:val="007E487E"/>
    <w:rsid w:val="007F66F5"/>
    <w:rsid w:val="00812400"/>
    <w:rsid w:val="0082203C"/>
    <w:rsid w:val="008360A8"/>
    <w:rsid w:val="008416E0"/>
    <w:rsid w:val="00876370"/>
    <w:rsid w:val="00897BFF"/>
    <w:rsid w:val="008C61B9"/>
    <w:rsid w:val="00912477"/>
    <w:rsid w:val="009139AF"/>
    <w:rsid w:val="00943B06"/>
    <w:rsid w:val="0094462A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60D92"/>
    <w:rsid w:val="00A67F98"/>
    <w:rsid w:val="00A86EAC"/>
    <w:rsid w:val="00A923E7"/>
    <w:rsid w:val="00AA661C"/>
    <w:rsid w:val="00AA7A95"/>
    <w:rsid w:val="00AC2F58"/>
    <w:rsid w:val="00B369B4"/>
    <w:rsid w:val="00B53817"/>
    <w:rsid w:val="00B61F85"/>
    <w:rsid w:val="00BA3CC7"/>
    <w:rsid w:val="00BF457D"/>
    <w:rsid w:val="00BF4775"/>
    <w:rsid w:val="00BF4A42"/>
    <w:rsid w:val="00C323BD"/>
    <w:rsid w:val="00CA0C45"/>
    <w:rsid w:val="00CC3AB0"/>
    <w:rsid w:val="00CF12AE"/>
    <w:rsid w:val="00D1798D"/>
    <w:rsid w:val="00D902A4"/>
    <w:rsid w:val="00DB2323"/>
    <w:rsid w:val="00DB2FC9"/>
    <w:rsid w:val="00DB331E"/>
    <w:rsid w:val="00DB4090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B700D"/>
    <w:rsid w:val="00F13421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6F90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Numerada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styleId="nfaseIntensa">
    <w:name w:val="Intense Emphasis"/>
    <w:basedOn w:val="Fontepargpadro"/>
    <w:uiPriority w:val="21"/>
    <w:qFormat/>
    <w:rPr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Commarcadore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484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48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6B0B82"/>
    <w:rPr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B53817"/>
    <w:rPr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33B8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ha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33B83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33B83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33B83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33B83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33B83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33B83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33B83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33B83"/>
  </w:style>
  <w:style w:type="table" w:styleId="Grade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33B83"/>
  </w:style>
  <w:style w:type="character" w:customStyle="1" w:styleId="DataChar">
    <w:name w:val="Data Char"/>
    <w:basedOn w:val="Fontepargpadr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33B83"/>
  </w:style>
  <w:style w:type="character" w:styleId="Refdenotadefim">
    <w:name w:val="end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33B83"/>
    <w:rPr>
      <w:szCs w:val="20"/>
    </w:rPr>
  </w:style>
  <w:style w:type="table" w:styleId="TabeladeGrade1Clara-nfas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33B83"/>
  </w:style>
  <w:style w:type="paragraph" w:styleId="EndereoHTML">
    <w:name w:val="HTML Address"/>
    <w:basedOn w:val="Normal"/>
    <w:link w:val="EndereoHTML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33B83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33B83"/>
    <w:rPr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Recu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33B83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33B83"/>
  </w:style>
  <w:style w:type="character" w:styleId="Nmerodepgina">
    <w:name w:val="page number"/>
    <w:basedOn w:val="Fontepargpadro"/>
    <w:uiPriority w:val="99"/>
    <w:semiHidden/>
    <w:unhideWhenUsed/>
    <w:rsid w:val="00F33B83"/>
  </w:style>
  <w:style w:type="character" w:styleId="TextodoEspaoReservado">
    <w:name w:val="Placeholder Text"/>
    <w:basedOn w:val="Fontepargpadr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33B83"/>
  </w:style>
  <w:style w:type="character" w:customStyle="1" w:styleId="SaudaoChar">
    <w:name w:val="Saudação Char"/>
    <w:basedOn w:val="Fontepargpadro"/>
    <w:link w:val="Saudao"/>
    <w:uiPriority w:val="99"/>
    <w:semiHidden/>
    <w:rsid w:val="00F33B83"/>
  </w:style>
  <w:style w:type="paragraph" w:styleId="Assinatura">
    <w:name w:val="Signature"/>
    <w:basedOn w:val="Normal"/>
    <w:link w:val="Assinatura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33B83"/>
  </w:style>
  <w:style w:type="character" w:styleId="nfaseSutil">
    <w:name w:val="Subtle Emphasis"/>
    <w:basedOn w:val="Fontepargpadr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Pendente">
    <w:name w:val="Unresolved Mention"/>
    <w:basedOn w:val="Fontepargpadro"/>
    <w:uiPriority w:val="99"/>
    <w:semiHidden/>
    <w:unhideWhenUsed/>
    <w:rsid w:val="00A6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E08E101D-7CF9-47C1-8287-1C5673F39133%7dTF5517a15e-098e-45ec-8744-ffd85dafa90ee22b79b6_win32-31d4b3947a3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{E08E101D-7CF9-47C1-8287-1C5673F39133}TF5517a15e-098e-45ec-8744-ffd85dafa90ee22b79b6_win32-31d4b3947a31</Template>
  <TotalTime>0</TotalTime>
  <Pages>7</Pages>
  <Words>947</Words>
  <Characters>5114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2026-04-30T00:25:00Z</dcterms:created>
  <dcterms:modified xsi:type="dcterms:W3CDTF">2026-05-14T00:15:00Z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