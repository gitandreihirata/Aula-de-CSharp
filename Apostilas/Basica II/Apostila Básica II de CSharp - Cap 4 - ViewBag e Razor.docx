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ABF6" w14:textId="718D3742" w:rsidR="000150E9" w:rsidRPr="000C3A78" w:rsidRDefault="000150E9" w:rsidP="0026504D">
      <w:pPr>
        <w:pStyle w:val="Ttulo"/>
        <w:rPr>
          <w:noProof/>
          <w:lang w:val="pt-BR"/>
        </w:rPr>
      </w:pPr>
      <w:r w:rsidRPr="000C3A78">
        <w:rPr>
          <w:noProof/>
          <w:lang w:val="pt-BR" w:bidi="pt-BR"/>
        </w:rPr>
        <w:drawing>
          <wp:anchor distT="0" distB="0" distL="114300" distR="114300" simplePos="0" relativeHeight="251666432" behindDoc="0" locked="1" layoutInCell="1" allowOverlap="1" wp14:anchorId="13169DD3" wp14:editId="77234E3B">
            <wp:simplePos x="0" y="0"/>
            <wp:positionH relativeFrom="margin">
              <wp:align>right</wp:align>
            </wp:positionH>
            <wp:positionV relativeFrom="page">
              <wp:posOffset>1847215</wp:posOffset>
            </wp:positionV>
            <wp:extent cx="685800" cy="621665"/>
            <wp:effectExtent l="0" t="0" r="0" b="0"/>
            <wp:wrapNone/>
            <wp:docPr id="192" name="Imagem 192" descr="Logotipo do Microsoft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azerUmTour_Word_RevLogo-0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="00D92CF0" w:rsidRPr="00D92CF0">
        <w:rPr>
          <w:noProof/>
          <w:lang w:val="pt-BR" w:bidi="pt-BR"/>
        </w:rPr>
        <w:t>Capítulo 4: Tornando o Site Dinâmico com ViewBag e Razor</w:t>
      </w:r>
    </w:p>
    <w:p w14:paraId="15DB871A" w14:textId="5D1E8587" w:rsidR="00D92CF0" w:rsidRPr="00D92CF0" w:rsidRDefault="00D92CF0" w:rsidP="00D92CF0">
      <w:pPr>
        <w:rPr>
          <w:noProof/>
          <w:lang w:val="pt-BR" w:bidi="pt-BR"/>
        </w:rPr>
      </w:pPr>
      <w:bookmarkStart w:id="0" w:name="_Hlk487785372"/>
      <w:bookmarkEnd w:id="0"/>
      <w:r w:rsidRPr="00D92CF0">
        <w:rPr>
          <w:noProof/>
          <w:lang w:val="pt-BR" w:bidi="pt-BR"/>
        </w:rPr>
        <w:t>No mundo real, um site precisa exibir informações que mudam o tempo todo: o nome do usuário logado, a data de hoje, ou uma lista de produtos vinda de um banco de dados.</w:t>
      </w:r>
    </w:p>
    <w:p w14:paraId="16472487" w14:textId="21DABF92" w:rsidR="00943B06" w:rsidRPr="000C3A78" w:rsidRDefault="00D92CF0" w:rsidP="00D92CF0">
      <w:pPr>
        <w:rPr>
          <w:noProof/>
          <w:lang w:val="pt-BR"/>
        </w:rPr>
      </w:pPr>
      <w:r w:rsidRPr="00D92CF0">
        <w:rPr>
          <w:noProof/>
          <w:lang w:val="pt-BR" w:bidi="pt-BR"/>
        </w:rPr>
        <w:t>Para fazer isso no ASP.NET Core, usamos duas ferramentas principais: o ViewBag (a "mochila" de dados) e o Razor (o tradutor do C# para a tela).</w:t>
      </w:r>
    </w:p>
    <w:p w14:paraId="03E16B5E" w14:textId="1E43556A" w:rsidR="0026484A" w:rsidRPr="000C3A78" w:rsidRDefault="00D92CF0" w:rsidP="0026504D">
      <w:pPr>
        <w:pStyle w:val="Ttulo1"/>
        <w:rPr>
          <w:noProof/>
          <w:lang w:val="pt-BR"/>
        </w:rPr>
      </w:pPr>
      <w:r w:rsidRPr="00D92CF0">
        <w:rPr>
          <w:noProof/>
          <w:lang w:val="pt-BR" w:bidi="pt-BR"/>
        </w:rPr>
        <w:t>O que é a ViewBag?</w:t>
      </w:r>
    </w:p>
    <w:p w14:paraId="54661E61" w14:textId="2DC5BE31" w:rsidR="00D92CF0" w:rsidRPr="00D92CF0" w:rsidRDefault="00D92CF0" w:rsidP="00D92CF0">
      <w:pPr>
        <w:rPr>
          <w:noProof/>
          <w:lang w:val="pt-BR" w:bidi="pt-BR"/>
        </w:rPr>
      </w:pPr>
      <w:r w:rsidRPr="00D92CF0">
        <w:rPr>
          <w:noProof/>
          <w:lang w:val="pt-BR" w:bidi="pt-BR"/>
        </w:rPr>
        <w:t>Imagine que a ViewBag é uma mochila que o Controller entrega para a View antes de a página ser carregada. Você pode colocar qualquer coisa dentro dessa mochila (textos, números, listas) lá no C#, e a View pode abrir essa mochila e mostrar o conteúdo na tela.</w:t>
      </w:r>
    </w:p>
    <w:p w14:paraId="6CA84E78" w14:textId="77777777" w:rsidR="00D92CF0" w:rsidRPr="00D92CF0" w:rsidRDefault="00D92CF0" w:rsidP="00D92CF0">
      <w:pPr>
        <w:rPr>
          <w:noProof/>
          <w:lang w:val="pt-BR" w:bidi="pt-BR"/>
        </w:rPr>
      </w:pPr>
      <w:r w:rsidRPr="00D92CF0">
        <w:rPr>
          <w:noProof/>
          <w:lang w:val="pt-BR" w:bidi="pt-BR"/>
        </w:rPr>
        <w:t>Passo a Passo: Enviando uma mensagem</w:t>
      </w:r>
    </w:p>
    <w:p w14:paraId="0C4FD73F" w14:textId="0FD74CA1" w:rsidR="0026484A" w:rsidRDefault="00D92CF0" w:rsidP="00D92CF0">
      <w:pPr>
        <w:rPr>
          <w:noProof/>
          <w:lang w:val="pt-BR" w:bidi="pt-BR"/>
        </w:rPr>
      </w:pPr>
      <w:r w:rsidRPr="00D92CF0">
        <w:rPr>
          <w:noProof/>
          <w:lang w:val="pt-BR" w:bidi="pt-BR"/>
        </w:rPr>
        <w:t>Vamos fazer o HomeController enviar uma mensagem de boas-vindas personalizada para a página inicial.</w:t>
      </w:r>
    </w:p>
    <w:p w14:paraId="059202A2" w14:textId="414CC6CF" w:rsidR="00D92CF0" w:rsidRPr="000C3A78" w:rsidRDefault="00D92CF0" w:rsidP="00D92CF0">
      <w:pPr>
        <w:pStyle w:val="Numerada"/>
        <w:numPr>
          <w:ilvl w:val="0"/>
          <w:numId w:val="2"/>
        </w:numPr>
        <w:rPr>
          <w:noProof/>
          <w:lang w:val="pt-BR"/>
        </w:rPr>
      </w:pPr>
      <w:r w:rsidRPr="00D92CF0">
        <w:rPr>
          <w:noProof/>
          <w:lang w:val="pt-BR" w:bidi="pt-BR"/>
        </w:rPr>
        <w:t>Abra o arquivo Controllers/HomeController.cs.</w:t>
      </w:r>
    </w:p>
    <w:p w14:paraId="4D7BC530" w14:textId="69F3DFEB" w:rsidR="00D92CF0" w:rsidRPr="000C3A78" w:rsidRDefault="00D92CF0" w:rsidP="00D92CF0">
      <w:pPr>
        <w:pStyle w:val="Numerada"/>
        <w:numPr>
          <w:ilvl w:val="0"/>
          <w:numId w:val="1"/>
        </w:numPr>
        <w:rPr>
          <w:noProof/>
          <w:lang w:val="pt-BR"/>
        </w:rPr>
      </w:pPr>
      <w:r w:rsidRPr="00D92CF0">
        <w:rPr>
          <w:noProof/>
          <w:lang w:val="pt-BR" w:bidi="pt-BR"/>
        </w:rPr>
        <w:t>Vá até o método Index() e adicione uma informação dentro da ViewBag, logo antes do return View();:</w:t>
      </w:r>
    </w:p>
    <w:p w14:paraId="219853D9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proofErr w:type="spellStart"/>
      <w:r w:rsidRPr="00D92CF0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public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D92CF0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IActionResult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gramStart"/>
      <w:r w:rsidRPr="00D92CF0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Index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gram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</w:t>
      </w:r>
    </w:p>
    <w:p w14:paraId="6BD55E8E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{</w:t>
      </w:r>
    </w:p>
    <w:p w14:paraId="73996CA9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    // Colocando uma informação na "mochila"</w:t>
      </w:r>
    </w:p>
    <w:p w14:paraId="5FEA91FE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proofErr w:type="spellStart"/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ViewBag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MensagemBemVindo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"Olá, futuros desenvolvedores!"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;</w:t>
      </w:r>
    </w:p>
    <w:p w14:paraId="44EFAE31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proofErr w:type="spellStart"/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ViewBag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HoraAtual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DateTime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Now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D92CF0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ToString</w:t>
      </w:r>
      <w:proofErr w:type="spellEnd"/>
      <w:proofErr w:type="gram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proofErr w:type="spellStart"/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HH:mm</w:t>
      </w:r>
      <w:proofErr w:type="spellEnd"/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); </w:t>
      </w:r>
    </w:p>
    <w:p w14:paraId="39FA5D60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</w:p>
    <w:p w14:paraId="54DD01F7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D92CF0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proofErr w:type="gramStart"/>
      <w:r w:rsidRPr="00D92CF0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View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</w:t>
      </w:r>
      <w:proofErr w:type="gram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);</w:t>
      </w:r>
    </w:p>
    <w:p w14:paraId="3DA1559E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28A8BF97" w14:textId="0678A678" w:rsidR="00D92CF0" w:rsidRPr="00D92CF0" w:rsidRDefault="00D92CF0" w:rsidP="00D92CF0">
      <w:pPr>
        <w:pStyle w:val="Numerada"/>
        <w:rPr>
          <w:noProof/>
          <w:lang w:val="pt-BR"/>
        </w:rPr>
      </w:pPr>
      <w:r w:rsidRPr="00D92CF0">
        <w:rPr>
          <w:noProof/>
          <w:lang w:val="pt-BR" w:bidi="pt-BR"/>
        </w:rPr>
        <w:t>Salve o arquivo. O Controller já fez a parte dele. Agora precisamos fazer a View mostrar isso.</w:t>
      </w:r>
    </w:p>
    <w:p w14:paraId="6E014A39" w14:textId="4B354636" w:rsidR="0026484A" w:rsidRPr="000C3A78" w:rsidRDefault="00D92CF0" w:rsidP="0026504D">
      <w:pPr>
        <w:pStyle w:val="Ttulo1QuebradePgina"/>
        <w:rPr>
          <w:noProof/>
          <w:lang w:val="pt-BR"/>
        </w:rPr>
      </w:pPr>
      <w:r w:rsidRPr="00D92CF0">
        <w:rPr>
          <w:noProof/>
          <w:lang w:val="pt-BR" w:bidi="pt-BR"/>
        </w:rPr>
        <w:lastRenderedPageBreak/>
        <w:t>O que é o Razor (@)?</w:t>
      </w:r>
    </w:p>
    <w:p w14:paraId="0E89D8B8" w14:textId="10B002F2" w:rsidR="00D92CF0" w:rsidRPr="00D92CF0" w:rsidRDefault="00D92CF0" w:rsidP="00D92CF0">
      <w:pPr>
        <w:keepNext/>
        <w:rPr>
          <w:noProof/>
          <w:lang w:val="pt-BR" w:bidi="pt-BR"/>
        </w:rPr>
      </w:pPr>
      <w:r w:rsidRPr="00D92CF0">
        <w:rPr>
          <w:noProof/>
          <w:lang w:val="pt-BR" w:bidi="pt-BR"/>
        </w:rPr>
        <w:t>O HTML normal não entende C#. Para misturar os dois, o ASP.NET usa o Razor. A regra é simples: toda vez que você digita o símbolo @ no HTML, o arquivo entende que a próxima palavra ou bloco é um código C#.</w:t>
      </w:r>
    </w:p>
    <w:p w14:paraId="594BBA6C" w14:textId="77777777" w:rsidR="00D92CF0" w:rsidRPr="00D92CF0" w:rsidRDefault="00D92CF0" w:rsidP="00D92CF0">
      <w:pPr>
        <w:keepNext/>
        <w:rPr>
          <w:noProof/>
          <w:lang w:val="pt-BR" w:bidi="pt-BR"/>
        </w:rPr>
      </w:pPr>
    </w:p>
    <w:p w14:paraId="2135C7C9" w14:textId="257FE36C" w:rsidR="00D92CF0" w:rsidRPr="00D92CF0" w:rsidRDefault="00D92CF0" w:rsidP="00D92CF0">
      <w:pPr>
        <w:pStyle w:val="Numerada"/>
        <w:numPr>
          <w:ilvl w:val="0"/>
          <w:numId w:val="20"/>
        </w:numPr>
        <w:rPr>
          <w:noProof/>
          <w:lang w:val="pt-BR"/>
        </w:rPr>
      </w:pPr>
      <w:r w:rsidRPr="00D92CF0">
        <w:rPr>
          <w:noProof/>
          <w:lang w:val="pt-BR" w:bidi="pt-BR"/>
        </w:rPr>
        <w:t>Abra o arquivo Views/Home/Index.cshtml.</w:t>
      </w:r>
    </w:p>
    <w:p w14:paraId="273E3639" w14:textId="573D3B00" w:rsidR="00D92CF0" w:rsidRDefault="00D92CF0" w:rsidP="00D92CF0">
      <w:pPr>
        <w:pStyle w:val="Numerada"/>
        <w:numPr>
          <w:ilvl w:val="0"/>
          <w:numId w:val="1"/>
        </w:numPr>
        <w:rPr>
          <w:noProof/>
          <w:lang w:val="pt-BR"/>
        </w:rPr>
      </w:pPr>
      <w:r w:rsidRPr="00D92CF0">
        <w:rPr>
          <w:noProof/>
          <w:lang w:val="pt-BR" w:bidi="pt-BR"/>
        </w:rPr>
        <w:t>Apague o texto antigo e use o símbolo @ para "puxar" as informações da sua ViewBag:</w:t>
      </w:r>
    </w:p>
    <w:p w14:paraId="141F9EB2" w14:textId="77777777" w:rsidR="00D92CF0" w:rsidRDefault="00D92CF0" w:rsidP="00D92CF0">
      <w:pPr>
        <w:pStyle w:val="Numerada"/>
        <w:numPr>
          <w:ilvl w:val="0"/>
          <w:numId w:val="0"/>
        </w:numPr>
        <w:ind w:left="792" w:hanging="360"/>
        <w:rPr>
          <w:noProof/>
          <w:lang w:val="pt-BR" w:bidi="pt-BR"/>
        </w:rPr>
      </w:pPr>
    </w:p>
    <w:p w14:paraId="43A61DE5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&lt;</w:t>
      </w:r>
      <w:r w:rsidRPr="00D92CF0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div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"text-center"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&gt;</w:t>
      </w:r>
    </w:p>
    <w:p w14:paraId="56D5BFA5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&lt;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h1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&gt;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@ViewBag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.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MensagemBemVindo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&lt;/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h1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&gt;</w:t>
      </w:r>
    </w:p>
    <w:p w14:paraId="6125F488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p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O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horário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atual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no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servidor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é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: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</w:t>
      </w:r>
      <w:proofErr w:type="spellStart"/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strong</w:t>
      </w:r>
      <w:proofErr w:type="spellEnd"/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@ViewBag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.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HoraAtual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&lt;/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strong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&gt;&lt;/</w:t>
      </w:r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p</w:t>
      </w: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</w:p>
    <w:p w14:paraId="0822EC36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&lt;/</w:t>
      </w:r>
      <w:proofErr w:type="spellStart"/>
      <w:r w:rsidRPr="00D92CF0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div</w:t>
      </w:r>
      <w:proofErr w:type="spellEnd"/>
      <w:r w:rsidRPr="00D92CF0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</w:p>
    <w:p w14:paraId="230BC038" w14:textId="04F20483" w:rsidR="00D92CF0" w:rsidRPr="00D92CF0" w:rsidRDefault="00D92CF0" w:rsidP="00D92CF0">
      <w:pPr>
        <w:pStyle w:val="Numerada"/>
        <w:rPr>
          <w:noProof/>
          <w:lang w:val="pt-BR"/>
        </w:rPr>
      </w:pPr>
      <w:r w:rsidRPr="00D92CF0">
        <w:rPr>
          <w:noProof/>
          <w:lang w:val="pt-BR" w:bidi="pt-BR"/>
        </w:rPr>
        <w:t>Pare o servidor (Ctrl + C) e rode novamente com dotnet run. Ao abrir a página inicial, você verá as mensagens geradas pelo C# em tempo real!</w:t>
      </w:r>
    </w:p>
    <w:p w14:paraId="5A4C5FE4" w14:textId="77777777" w:rsidR="00D92CF0" w:rsidRPr="000C3A78" w:rsidRDefault="00D92CF0" w:rsidP="00D92CF0">
      <w:pPr>
        <w:pStyle w:val="Numerada"/>
        <w:numPr>
          <w:ilvl w:val="0"/>
          <w:numId w:val="0"/>
        </w:numPr>
        <w:ind w:left="792" w:hanging="360"/>
        <w:rPr>
          <w:noProof/>
          <w:lang w:val="pt-BR"/>
        </w:rPr>
      </w:pPr>
    </w:p>
    <w:p w14:paraId="7157DB04" w14:textId="3006A306" w:rsidR="00457BEB" w:rsidRPr="000C3A78" w:rsidRDefault="00D92CF0" w:rsidP="0026504D">
      <w:pPr>
        <w:pStyle w:val="Ttulo1"/>
        <w:rPr>
          <w:noProof/>
          <w:lang w:val="pt-BR"/>
        </w:rPr>
      </w:pPr>
      <w:r w:rsidRPr="00D92CF0">
        <w:rPr>
          <w:noProof/>
          <w:lang w:val="pt-BR" w:bidi="pt-BR"/>
        </w:rPr>
        <w:t>O Poder do Razor: Lógica de Programação no HTML</w:t>
      </w:r>
    </w:p>
    <w:p w14:paraId="5AA0CD13" w14:textId="3D06FDB4" w:rsidR="00D92CF0" w:rsidRPr="00D92CF0" w:rsidRDefault="00D92CF0" w:rsidP="00D92CF0">
      <w:pPr>
        <w:rPr>
          <w:noProof/>
          <w:lang w:val="pt-BR" w:bidi="pt-BR"/>
        </w:rPr>
      </w:pPr>
      <w:r w:rsidRPr="00D92CF0">
        <w:rPr>
          <w:noProof/>
          <w:lang w:val="pt-BR" w:bidi="pt-BR"/>
        </w:rPr>
        <w:t>O Razor não serve apenas para mostrar variáveis. Você pode usar comandos do C# (como if e foreach) direto na tela!</w:t>
      </w:r>
    </w:p>
    <w:p w14:paraId="527A1FBD" w14:textId="65E83B53" w:rsidR="006B0B82" w:rsidRDefault="00D92CF0" w:rsidP="00D92CF0">
      <w:pPr>
        <w:rPr>
          <w:noProof/>
          <w:lang w:val="pt-BR" w:bidi="pt-BR"/>
        </w:rPr>
      </w:pPr>
      <w:r w:rsidRPr="00D92CF0">
        <w:rPr>
          <w:noProof/>
          <w:lang w:val="pt-BR" w:bidi="pt-BR"/>
        </w:rPr>
        <w:t>Vamos criar uma lista de recados. No arquivo Views/Home/Index.cshtml, adicione o seguinte código no final da página:</w:t>
      </w:r>
    </w:p>
    <w:p w14:paraId="01A65872" w14:textId="77777777" w:rsidR="00D92CF0" w:rsidRDefault="00D92CF0" w:rsidP="00D92CF0">
      <w:pPr>
        <w:rPr>
          <w:noProof/>
          <w:lang w:val="pt-BR" w:bidi="pt-BR"/>
        </w:rPr>
      </w:pPr>
    </w:p>
    <w:p w14:paraId="468DC661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proofErr w:type="spellStart"/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hr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/&gt;</w:t>
      </w:r>
    </w:p>
    <w:p w14:paraId="48004863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h3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Avisos Importantes: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h3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DE5CCF0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03F3FE44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@{</w:t>
      </w:r>
    </w:p>
    <w:p w14:paraId="426E1978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// Este bloco </w:t>
      </w:r>
      <w:proofErr w:type="gram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@{ ...</w:t>
      </w:r>
      <w:proofErr w:type="gram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} permite escrever várias linhas de C# dentro da </w:t>
      </w:r>
      <w:proofErr w:type="spell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View</w:t>
      </w:r>
      <w:proofErr w:type="spellEnd"/>
    </w:p>
    <w:p w14:paraId="14D3F53A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proofErr w:type="spell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int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quantidadeAulas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= 4;</w:t>
      </w:r>
    </w:p>
    <w:p w14:paraId="22736360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proofErr w:type="spell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bool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temProvaHoje</w:t>
      </w:r>
      <w:proofErr w:type="spell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= false;</w:t>
      </w:r>
    </w:p>
    <w:p w14:paraId="3FB82148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}</w:t>
      </w:r>
    </w:p>
    <w:p w14:paraId="15E1A4F8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0C828175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proofErr w:type="gram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@if</w:t>
      </w:r>
      <w:proofErr w:type="gramEnd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(temProvaHoje)</w:t>
      </w:r>
    </w:p>
    <w:p w14:paraId="05AD244C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</w:t>
      </w:r>
    </w:p>
    <w:p w14:paraId="5E563353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lastRenderedPageBreak/>
        <w:t xml:space="preserve">    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"alert alert-danger"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2BFBEE71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Atenção: Hoje tem prova de programação!</w:t>
      </w:r>
    </w:p>
    <w:p w14:paraId="7AF71F1E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7571B955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}</w:t>
      </w:r>
    </w:p>
    <w:p w14:paraId="26DFE066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else</w:t>
      </w:r>
    </w:p>
    <w:p w14:paraId="75B07FE5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{</w:t>
      </w:r>
    </w:p>
    <w:p w14:paraId="0F27620A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D92CF0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D92CF0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"alert alert-success"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74E8D832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Ufa! Sem provas hoje. Foco no projeto!</w:t>
      </w:r>
    </w:p>
    <w:p w14:paraId="23BAE9B5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proofErr w:type="spellStart"/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div</w:t>
      </w:r>
      <w:proofErr w:type="spellEnd"/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54A47BD3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452F3AE6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3FF35CF3" w14:textId="77777777" w:rsidR="00D92CF0" w:rsidRPr="00D92CF0" w:rsidRDefault="00D92CF0" w:rsidP="00D92CF0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p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Faltam @quantidadeAulas aulas para terminar o </w:t>
      </w:r>
      <w:proofErr w:type="gramStart"/>
      <w:r w:rsidRPr="00D92CF0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módulo.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proofErr w:type="gramEnd"/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/</w:t>
      </w:r>
      <w:r w:rsidRPr="00D92CF0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p</w:t>
      </w:r>
      <w:r w:rsidRPr="00D92CF0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2537E600" w14:textId="77777777" w:rsidR="00D92CF0" w:rsidRDefault="00D92CF0" w:rsidP="00D92CF0">
      <w:pPr>
        <w:rPr>
          <w:noProof/>
          <w:lang w:val="pt-BR"/>
        </w:rPr>
      </w:pPr>
    </w:p>
    <w:p w14:paraId="358A131C" w14:textId="44C83B4A" w:rsidR="00D92CF0" w:rsidRPr="000C3A78" w:rsidRDefault="00D92CF0" w:rsidP="00D92CF0">
      <w:pPr>
        <w:rPr>
          <w:noProof/>
          <w:lang w:val="pt-BR"/>
        </w:rPr>
      </w:pPr>
      <w:r w:rsidRPr="00D92CF0">
        <w:rPr>
          <w:noProof/>
          <w:lang w:val="pt-BR"/>
        </w:rPr>
        <w:t>Teste no navegador! Mude a variável temProvaHoje para true, salve e atualize a página. A cor e o aviso vão mudar sozinhos.</w:t>
      </w:r>
    </w:p>
    <w:p w14:paraId="30A6FAF2" w14:textId="4BE0C2BD" w:rsidR="00457BEB" w:rsidRPr="000C3A78" w:rsidRDefault="00D92CF0" w:rsidP="0026504D">
      <w:pPr>
        <w:pStyle w:val="Ttulo1QuebradePgina"/>
        <w:rPr>
          <w:noProof/>
          <w:lang w:val="pt-BR"/>
        </w:rPr>
      </w:pPr>
      <w:r w:rsidRPr="00D92CF0">
        <w:rPr>
          <w:noProof/>
          <w:lang w:val="pt-BR" w:bidi="pt-BR"/>
        </w:rPr>
        <w:lastRenderedPageBreak/>
        <w:t>Exercícios Práticos para a Turma</w:t>
      </w:r>
    </w:p>
    <w:p w14:paraId="5FB83079" w14:textId="05FE531D" w:rsidR="00D92CF0" w:rsidRPr="00D92CF0" w:rsidRDefault="00D92CF0" w:rsidP="00D92CF0">
      <w:pPr>
        <w:rPr>
          <w:noProof/>
          <w:lang w:val="pt-BR" w:bidi="pt-BR"/>
        </w:rPr>
      </w:pPr>
      <w:r w:rsidRPr="00D92CF0">
        <w:rPr>
          <w:noProof/>
          <w:lang w:val="pt-BR" w:bidi="pt-BR"/>
        </w:rPr>
        <w:t>Agora é a hora de treinar essa comunicação entre o Back-end e o Front-end.</w:t>
      </w:r>
    </w:p>
    <w:p w14:paraId="2837F957" w14:textId="38287550" w:rsidR="00457BEB" w:rsidRPr="00D92CF0" w:rsidRDefault="00D92CF0" w:rsidP="00D92CF0">
      <w:pPr>
        <w:rPr>
          <w:b/>
          <w:bCs/>
          <w:noProof/>
          <w:lang w:val="pt-BR" w:bidi="pt-BR"/>
        </w:rPr>
      </w:pPr>
      <w:r w:rsidRPr="00D92CF0">
        <w:rPr>
          <w:b/>
          <w:bCs/>
          <w:noProof/>
          <w:lang w:val="pt-BR" w:bidi="pt-BR"/>
        </w:rPr>
        <w:t>Exercício 1: Cumprimento Inteligente (Na página Sobre)</w:t>
      </w:r>
    </w:p>
    <w:p w14:paraId="6A07B50B" w14:textId="77777777" w:rsidR="00D92CF0" w:rsidRDefault="00D92CF0" w:rsidP="00D92CF0">
      <w:pPr>
        <w:pStyle w:val="PargrafodaLista"/>
        <w:numPr>
          <w:ilvl w:val="0"/>
          <w:numId w:val="23"/>
        </w:numPr>
        <w:rPr>
          <w:noProof/>
          <w:lang w:val="pt-BR"/>
        </w:rPr>
      </w:pPr>
      <w:r w:rsidRPr="00D92CF0">
        <w:rPr>
          <w:noProof/>
          <w:lang w:val="pt-BR"/>
        </w:rPr>
        <w:t>Abram o HomeController.cs e vão até a ação Sobre().</w:t>
      </w:r>
    </w:p>
    <w:p w14:paraId="6F21DCAB" w14:textId="77777777" w:rsidR="00D92CF0" w:rsidRDefault="00D92CF0" w:rsidP="00D92CF0">
      <w:pPr>
        <w:pStyle w:val="PargrafodaLista"/>
        <w:numPr>
          <w:ilvl w:val="0"/>
          <w:numId w:val="23"/>
        </w:numPr>
        <w:rPr>
          <w:noProof/>
          <w:lang w:val="pt-BR"/>
        </w:rPr>
      </w:pPr>
      <w:r w:rsidRPr="00D92CF0">
        <w:rPr>
          <w:noProof/>
          <w:lang w:val="pt-BR"/>
        </w:rPr>
        <w:t>Criem uma ViewBag.NomeEscola = "Etec"; e uma ViewBag.AnoFundacao = 2006; (ou o ano correto!).</w:t>
      </w:r>
    </w:p>
    <w:p w14:paraId="02441C04" w14:textId="57060749" w:rsidR="00D92CF0" w:rsidRPr="00D92CF0" w:rsidRDefault="00D92CF0" w:rsidP="00D92CF0">
      <w:pPr>
        <w:pStyle w:val="PargrafodaLista"/>
        <w:numPr>
          <w:ilvl w:val="0"/>
          <w:numId w:val="23"/>
        </w:numPr>
        <w:rPr>
          <w:noProof/>
          <w:lang w:val="pt-BR"/>
        </w:rPr>
      </w:pPr>
      <w:r w:rsidRPr="00D92CF0">
        <w:rPr>
          <w:noProof/>
          <w:lang w:val="pt-BR"/>
        </w:rPr>
        <w:t>Abram a view Sobre.cshtml e escrevam um parágrafo que utilize essas variáveis usando o @ViewBag. Por exemplo: "A @ViewBag.NomeEscola forma excelentes profissionais desde @ViewBag.AnoFundacao."</w:t>
      </w:r>
    </w:p>
    <w:p w14:paraId="107477DA" w14:textId="77777777" w:rsidR="00D92CF0" w:rsidRPr="00D92CF0" w:rsidRDefault="00D92CF0" w:rsidP="00D92CF0">
      <w:pPr>
        <w:rPr>
          <w:b/>
          <w:bCs/>
          <w:noProof/>
          <w:lang w:val="pt-BR"/>
        </w:rPr>
      </w:pPr>
      <w:r w:rsidRPr="00D92CF0">
        <w:rPr>
          <w:b/>
          <w:bCs/>
          <w:noProof/>
          <w:lang w:val="pt-BR"/>
        </w:rPr>
        <w:t>Exercício 2: O Desafio do foreach (Na página Cursos)</w:t>
      </w:r>
    </w:p>
    <w:p w14:paraId="65F397E3" w14:textId="1F299830" w:rsidR="00D92CF0" w:rsidRPr="00D92CF0" w:rsidRDefault="00D92CF0" w:rsidP="00D92CF0">
      <w:pPr>
        <w:ind w:firstLine="720"/>
        <w:rPr>
          <w:noProof/>
          <w:lang w:val="pt-BR"/>
        </w:rPr>
      </w:pPr>
      <w:r w:rsidRPr="00D92CF0">
        <w:rPr>
          <w:noProof/>
          <w:lang w:val="pt-BR"/>
        </w:rPr>
        <w:t>Vamos listar cursos usando um laço de repetição (foreach), para não precisarmos digitar cada &lt;li&gt; na mão.</w:t>
      </w:r>
    </w:p>
    <w:p w14:paraId="6EBEEFB1" w14:textId="77777777" w:rsidR="00BC7D3F" w:rsidRDefault="00D92CF0" w:rsidP="00D92CF0">
      <w:pPr>
        <w:pStyle w:val="PargrafodaLista"/>
        <w:numPr>
          <w:ilvl w:val="0"/>
          <w:numId w:val="24"/>
        </w:numPr>
        <w:rPr>
          <w:noProof/>
          <w:lang w:val="pt-BR"/>
        </w:rPr>
      </w:pPr>
      <w:r w:rsidRPr="00BC7D3F">
        <w:rPr>
          <w:noProof/>
          <w:lang w:val="pt-BR"/>
        </w:rPr>
        <w:t>Vão até a view Cursos.cshtml que vocês criaram no capítulo passado.</w:t>
      </w:r>
    </w:p>
    <w:p w14:paraId="17F29FBA" w14:textId="77777777" w:rsidR="00BC7D3F" w:rsidRDefault="00D92CF0" w:rsidP="00D92CF0">
      <w:pPr>
        <w:pStyle w:val="PargrafodaLista"/>
        <w:numPr>
          <w:ilvl w:val="0"/>
          <w:numId w:val="24"/>
        </w:numPr>
        <w:rPr>
          <w:noProof/>
          <w:lang w:val="pt-BR"/>
        </w:rPr>
      </w:pPr>
      <w:r w:rsidRPr="00BC7D3F">
        <w:rPr>
          <w:noProof/>
          <w:lang w:val="pt-BR"/>
        </w:rPr>
        <w:t>Apaguem a lista feita em HTML puro.</w:t>
      </w:r>
    </w:p>
    <w:p w14:paraId="5C5C152B" w14:textId="2BAFF264" w:rsidR="00D92CF0" w:rsidRDefault="00D92CF0" w:rsidP="00D92CF0">
      <w:pPr>
        <w:pStyle w:val="PargrafodaLista"/>
        <w:numPr>
          <w:ilvl w:val="0"/>
          <w:numId w:val="24"/>
        </w:numPr>
        <w:rPr>
          <w:noProof/>
          <w:lang w:val="pt-BR"/>
        </w:rPr>
      </w:pPr>
      <w:r w:rsidRPr="00BC7D3F">
        <w:rPr>
          <w:noProof/>
          <w:lang w:val="pt-BR"/>
        </w:rPr>
        <w:t>Criem um bloco de código Razor e declarem uma lista de strings com os cursos:</w:t>
      </w:r>
    </w:p>
    <w:p w14:paraId="2BEC0D20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@{</w:t>
      </w:r>
    </w:p>
    <w:p w14:paraId="19C04FC8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BC7D3F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List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&lt;</w:t>
      </w:r>
      <w:r w:rsidRPr="00BC7D3F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&gt; </w:t>
      </w:r>
      <w:proofErr w:type="spellStart"/>
      <w:r w:rsidRPr="00BC7D3F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listaCursos</w:t>
      </w:r>
      <w:proofErr w:type="spellEnd"/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BC7D3F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new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BC7D3F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List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&lt;</w:t>
      </w:r>
      <w:r w:rsidRPr="00BC7D3F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string</w:t>
      </w:r>
      <w:proofErr w:type="gramStart"/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&gt;(</w:t>
      </w:r>
      <w:proofErr w:type="gramEnd"/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) </w:t>
      </w:r>
    </w:p>
    <w:p w14:paraId="01C16641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{ </w:t>
      </w:r>
    </w:p>
    <w:p w14:paraId="737C80BC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BC7D3F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"Desenvolvimento de Sistemas"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</w:p>
    <w:p w14:paraId="0A63A430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BC7D3F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"Eletrônica"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</w:p>
    <w:p w14:paraId="2B9E819B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BC7D3F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"Administração"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, </w:t>
      </w:r>
    </w:p>
    <w:p w14:paraId="7ADEEBAD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BC7D3F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"Mecatrônica"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</w:p>
    <w:p w14:paraId="550439EB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};</w:t>
      </w:r>
    </w:p>
    <w:p w14:paraId="1E2EBFC5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10BB8B47" w14:textId="17AE1A08" w:rsidR="00BC7D3F" w:rsidRPr="00BC7D3F" w:rsidRDefault="00BC7D3F" w:rsidP="00BC7D3F">
      <w:pPr>
        <w:pStyle w:val="PargrafodaLista"/>
        <w:numPr>
          <w:ilvl w:val="0"/>
          <w:numId w:val="25"/>
        </w:numPr>
        <w:rPr>
          <w:noProof/>
          <w:lang w:val="pt-BR"/>
        </w:rPr>
      </w:pPr>
      <w:r w:rsidRPr="00BC7D3F">
        <w:rPr>
          <w:noProof/>
        </w:rPr>
        <w:t>Logo abaixo do bloco, utilizem um @foreach para desenhar a lista no HTML:</w:t>
      </w:r>
    </w:p>
    <w:p w14:paraId="57CAE00F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</w:t>
      </w:r>
      <w:proofErr w:type="spellStart"/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ul</w:t>
      </w:r>
      <w:proofErr w:type="spellEnd"/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</w:p>
    <w:p w14:paraId="1D0296BD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BC7D3F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@</w:t>
      </w:r>
      <w:proofErr w:type="gramStart"/>
      <w:r w:rsidRPr="00BC7D3F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foreach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gramEnd"/>
      <w:r w:rsidRPr="00BC7D3F">
        <w:rPr>
          <w:rFonts w:ascii="Consolas" w:eastAsia="Times New Roman" w:hAnsi="Consolas" w:cs="Times New Roman"/>
          <w:color w:val="FF7B72"/>
          <w:sz w:val="21"/>
          <w:szCs w:val="21"/>
          <w:lang w:val="pt-BR" w:eastAsia="pt-BR"/>
        </w:rPr>
        <w:t>string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curso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BC7D3F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in</w:t>
      </w: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listaCursos</w:t>
      </w:r>
      <w:proofErr w:type="spellEnd"/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</w:t>
      </w:r>
    </w:p>
    <w:p w14:paraId="075D8ABC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{</w:t>
      </w:r>
    </w:p>
    <w:p w14:paraId="2A9FF902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</w:t>
      </w: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</w:t>
      </w:r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li</w:t>
      </w: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@curso</w:t>
      </w: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&lt;/</w:t>
      </w:r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li</w:t>
      </w: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</w:p>
    <w:p w14:paraId="562089BB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}</w:t>
      </w:r>
    </w:p>
    <w:p w14:paraId="3950BA21" w14:textId="77777777" w:rsidR="00BC7D3F" w:rsidRPr="00BC7D3F" w:rsidRDefault="00BC7D3F" w:rsidP="00BC7D3F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&lt;/</w:t>
      </w:r>
      <w:proofErr w:type="spellStart"/>
      <w:r w:rsidRPr="00BC7D3F">
        <w:rPr>
          <w:rFonts w:ascii="Consolas" w:eastAsia="Times New Roman" w:hAnsi="Consolas" w:cs="Times New Roman"/>
          <w:color w:val="C9D1D9"/>
          <w:sz w:val="21"/>
          <w:szCs w:val="21"/>
          <w:lang w:val="pt-BR" w:eastAsia="pt-BR"/>
        </w:rPr>
        <w:t>ul</w:t>
      </w:r>
      <w:proofErr w:type="spellEnd"/>
      <w:r w:rsidRPr="00BC7D3F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&gt;</w:t>
      </w:r>
    </w:p>
    <w:p w14:paraId="526CBB4B" w14:textId="4A9804E7" w:rsidR="00BC7D3F" w:rsidRPr="00BC7D3F" w:rsidRDefault="00BC7D3F" w:rsidP="00BC7D3F">
      <w:pPr>
        <w:rPr>
          <w:noProof/>
          <w:lang w:val="pt-BR"/>
        </w:rPr>
      </w:pPr>
      <w:r w:rsidRPr="00BC7D3F">
        <w:rPr>
          <w:noProof/>
          <w:lang w:val="pt-BR"/>
        </w:rPr>
        <w:t>Testem no navegador! Adicionem um novo curso à lista C# no topo do arquivo, salvem, e vejam a mágica acontecer: o HTML vai se adaptar e gerar um novo item na lista automaticamente.</w:t>
      </w:r>
    </w:p>
    <w:p w14:paraId="75F3E221" w14:textId="77777777" w:rsidR="00457BEB" w:rsidRPr="000C3A78" w:rsidRDefault="00457BEB" w:rsidP="0026504D">
      <w:pPr>
        <w:pStyle w:val="Ttulo1"/>
        <w:rPr>
          <w:noProof/>
          <w:lang w:val="pt-BR"/>
        </w:rPr>
      </w:pPr>
      <w:r w:rsidRPr="000C3A78">
        <w:rPr>
          <w:noProof/>
          <w:lang w:val="pt-BR" w:bidi="pt-BR"/>
        </w:rPr>
        <w:lastRenderedPageBreak/>
        <w:t>Adicione efeitos visuais com imagens da Web</w:t>
      </w:r>
    </w:p>
    <w:p w14:paraId="28371004" w14:textId="77777777" w:rsidR="00457BEB" w:rsidRPr="000C3A78" w:rsidRDefault="00E55B4B" w:rsidP="00B61F85">
      <w:pPr>
        <w:keepNext/>
        <w:rPr>
          <w:noProof/>
          <w:lang w:val="pt-BR"/>
        </w:rPr>
      </w:pPr>
      <w:r w:rsidRPr="000C3A78">
        <w:rPr>
          <w:noProof/>
          <w:lang w:val="pt-BR" w:bidi="pt-BR"/>
        </w:rPr>
        <w:drawing>
          <wp:inline distT="0" distB="0" distL="0" distR="0" wp14:anchorId="579662EF" wp14:editId="4F0CD3CC">
            <wp:extent cx="5743263" cy="2487972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263" cy="24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1F06" w14:textId="77777777" w:rsidR="00457BEB" w:rsidRPr="000C3A78" w:rsidRDefault="00457BEB" w:rsidP="00457BEB">
      <w:pPr>
        <w:rPr>
          <w:noProof/>
          <w:lang w:val="pt-BR"/>
        </w:rPr>
      </w:pPr>
      <w:r w:rsidRPr="000C3A78">
        <w:rPr>
          <w:noProof/>
          <w:lang w:val="pt-BR" w:bidi="pt-BR"/>
        </w:rPr>
        <w:t>O Word funciona com o Bing para dar acesso a milhares de imagens que podem ser usadas nos seus documentos.</w:t>
      </w:r>
    </w:p>
    <w:p w14:paraId="12A92484" w14:textId="77777777" w:rsidR="00457BEB" w:rsidRPr="000C3A78" w:rsidRDefault="00457BEB" w:rsidP="0026484A">
      <w:pPr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pressione Enter após esta linha para criar uma linha em branco:</w:t>
      </w:r>
    </w:p>
    <w:p w14:paraId="7DEA8EAD" w14:textId="77777777" w:rsidR="006B0B82" w:rsidRPr="000C3A78" w:rsidRDefault="006B0B82" w:rsidP="006B0B82">
      <w:pPr>
        <w:pStyle w:val="Numerada"/>
        <w:numPr>
          <w:ilvl w:val="0"/>
          <w:numId w:val="2"/>
        </w:num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Com o cursor no espaço em branco acima, vá para a guia Inserir, selecione </w:t>
      </w:r>
      <w:r w:rsidRPr="000C3A78">
        <w:rPr>
          <w:rStyle w:val="Forte"/>
          <w:noProof/>
          <w:lang w:val="pt-BR" w:bidi="pt-BR"/>
        </w:rPr>
        <w:t>Imagens Online</w:t>
      </w:r>
      <w:r w:rsidRPr="000C3A78">
        <w:rPr>
          <w:noProof/>
          <w:lang w:val="pt-BR" w:bidi="pt-BR"/>
        </w:rPr>
        <w:t xml:space="preserve"> e procure por algo, como </w:t>
      </w:r>
      <w:r w:rsidRPr="000C3A78">
        <w:rPr>
          <w:rStyle w:val="nfaseIntensa"/>
          <w:noProof/>
          <w:lang w:val="pt-BR" w:bidi="pt-BR"/>
        </w:rPr>
        <w:t>clip-art filhote de cachorro</w:t>
      </w:r>
      <w:r w:rsidRPr="000C3A78">
        <w:rPr>
          <w:noProof/>
          <w:lang w:val="pt-BR" w:bidi="pt-BR"/>
        </w:rPr>
        <w:t>.</w:t>
      </w:r>
    </w:p>
    <w:p w14:paraId="2A7081ED" w14:textId="77777777" w:rsidR="006B0B82" w:rsidRPr="000C3A78" w:rsidRDefault="006B0B82" w:rsidP="006B0B82">
      <w:pPr>
        <w:pStyle w:val="Numerada"/>
        <w:numPr>
          <w:ilvl w:val="0"/>
          <w:numId w:val="1"/>
        </w:num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Selecione a imagem desejada e depois </w:t>
      </w:r>
      <w:r w:rsidRPr="000C3A78">
        <w:rPr>
          <w:rStyle w:val="Forte"/>
          <w:noProof/>
          <w:lang w:val="pt-BR" w:bidi="pt-BR"/>
        </w:rPr>
        <w:t>Inserir</w:t>
      </w:r>
      <w:r w:rsidRPr="000C3A78">
        <w:rPr>
          <w:noProof/>
          <w:lang w:val="pt-BR" w:bidi="pt-BR"/>
        </w:rPr>
        <w:t>.</w:t>
      </w:r>
    </w:p>
    <w:p w14:paraId="39353D56" w14:textId="77777777" w:rsidR="00457BEB" w:rsidRPr="000C3A78" w:rsidRDefault="00457BEB" w:rsidP="00457BEB">
      <w:pPr>
        <w:pStyle w:val="Ttulo1"/>
        <w:rPr>
          <w:noProof/>
          <w:lang w:val="pt-BR"/>
        </w:rPr>
      </w:pPr>
      <w:r w:rsidRPr="000C3A78">
        <w:rPr>
          <w:noProof/>
          <w:lang w:val="pt-BR" w:bidi="pt-BR"/>
        </w:rPr>
        <w:t>Formate o texto para deixar a sua mensagem mais visual</w:t>
      </w:r>
    </w:p>
    <w:p w14:paraId="4A7ED6B8" w14:textId="77777777" w:rsidR="00457BEB" w:rsidRPr="000C3A78" w:rsidRDefault="00457BEB" w:rsidP="00457BEB">
      <w:pPr>
        <w:rPr>
          <w:noProof/>
          <w:lang w:val="pt-BR"/>
        </w:rPr>
      </w:pPr>
      <w:r w:rsidRPr="000C3A78">
        <w:rPr>
          <w:noProof/>
          <w:lang w:val="pt-BR" w:bidi="pt-BR"/>
        </w:rPr>
        <w:drawing>
          <wp:inline distT="0" distB="0" distL="0" distR="0" wp14:anchorId="22A42DB6" wp14:editId="548FA917">
            <wp:extent cx="4502063" cy="809848"/>
            <wp:effectExtent l="19050" t="19050" r="13335" b="28575"/>
            <wp:docPr id="24" name="Imagem 24" descr="Exemplo das seções Fonte e Parágrafo da guia Págin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809848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003FCF" w14:textId="77777777" w:rsidR="00457BEB" w:rsidRPr="000C3A78" w:rsidRDefault="00457BEB" w:rsidP="00D902A4">
      <w:p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Para formatar, selecione o texto e depois um botão na área </w:t>
      </w:r>
      <w:r w:rsidRPr="000C3A78">
        <w:rPr>
          <w:rStyle w:val="Forte"/>
          <w:noProof/>
          <w:lang w:val="pt-BR" w:bidi="pt-BR"/>
        </w:rPr>
        <w:t>Fonte</w:t>
      </w:r>
      <w:r w:rsidRPr="000C3A78">
        <w:rPr>
          <w:noProof/>
          <w:lang w:val="pt-BR" w:bidi="pt-BR"/>
        </w:rPr>
        <w:t xml:space="preserve"> ou </w:t>
      </w:r>
      <w:r w:rsidRPr="000C3A78">
        <w:rPr>
          <w:rStyle w:val="Forte"/>
          <w:noProof/>
          <w:lang w:val="pt-BR" w:bidi="pt-BR"/>
        </w:rPr>
        <w:t>Parágrafo</w:t>
      </w:r>
      <w:r w:rsidRPr="000C3A78">
        <w:rPr>
          <w:noProof/>
          <w:lang w:val="pt-BR" w:bidi="pt-BR"/>
        </w:rPr>
        <w:t xml:space="preserve"> na guia Página Inicial.</w:t>
      </w:r>
    </w:p>
    <w:p w14:paraId="479CE8C7" w14:textId="77777777" w:rsidR="00457BEB" w:rsidRPr="000C3A78" w:rsidRDefault="00457BEB" w:rsidP="00D902A4">
      <w:pPr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selecione o texto nas linhas abaixo e escolha as opções de formatação de modo que ele seja um exemplo da formatação que descreve: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opções de formatação"/>
      </w:tblPr>
      <w:tblGrid>
        <w:gridCol w:w="1321"/>
        <w:gridCol w:w="7705"/>
      </w:tblGrid>
      <w:tr w:rsidR="00D902A4" w:rsidRPr="000C3A78" w14:paraId="4330CEA0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699AE871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lastRenderedPageBreak/>
              <w:drawing>
                <wp:inline distT="0" distB="0" distL="0" distR="0" wp14:anchorId="63325DB7" wp14:editId="0CEFFF26">
                  <wp:extent cx="304761" cy="361904"/>
                  <wp:effectExtent l="19050" t="19050" r="19685" b="19685"/>
                  <wp:docPr id="18" name="Imagem 18" descr="Ícone do comando Negr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76D42232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Negrito (atalho de teclado: Ctrl+N)</w:t>
            </w:r>
          </w:p>
        </w:tc>
      </w:tr>
      <w:tr w:rsidR="00D902A4" w:rsidRPr="000C3A78" w14:paraId="4E2A94F7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4273B0B5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drawing>
                <wp:inline distT="0" distB="0" distL="0" distR="0" wp14:anchorId="6B4C20AD" wp14:editId="6BDC5BFC">
                  <wp:extent cx="304761" cy="361904"/>
                  <wp:effectExtent l="19050" t="19050" r="19685" b="19685"/>
                  <wp:docPr id="21" name="Imagem 21" descr="Ícone do comando Itál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6B4EEEC3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Itálico (atalho de teclado: Ctrl+I)</w:t>
            </w:r>
          </w:p>
        </w:tc>
      </w:tr>
      <w:tr w:rsidR="00D902A4" w:rsidRPr="000C3A78" w14:paraId="725DA224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52A1B7BF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drawing>
                <wp:inline distT="0" distB="0" distL="0" distR="0" wp14:anchorId="118C800F" wp14:editId="261BE72B">
                  <wp:extent cx="285713" cy="339285"/>
                  <wp:effectExtent l="19050" t="19050" r="19685" b="22860"/>
                  <wp:docPr id="17" name="Imagem 17" descr="Ícone do comando Real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3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2113096F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Realce</w:t>
            </w:r>
          </w:p>
        </w:tc>
      </w:tr>
      <w:tr w:rsidR="00D902A4" w:rsidRPr="000C3A78" w14:paraId="291F1D7A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0D222F79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drawing>
                <wp:inline distT="0" distB="0" distL="0" distR="0" wp14:anchorId="2B2F4AB1" wp14:editId="65943CAD">
                  <wp:extent cx="295237" cy="350595"/>
                  <wp:effectExtent l="19050" t="19050" r="10160" b="11430"/>
                  <wp:docPr id="19" name="Imagem 19" descr="Ícone do comando Cor da fo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7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7383FA1D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Cor da fonte</w:t>
            </w:r>
          </w:p>
        </w:tc>
      </w:tr>
      <w:tr w:rsidR="00D902A4" w:rsidRPr="000C3A78" w14:paraId="27BD192F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29BA9D60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drawing>
                <wp:inline distT="0" distB="0" distL="0" distR="0" wp14:anchorId="5563B347" wp14:editId="6CE19E54">
                  <wp:extent cx="295238" cy="350595"/>
                  <wp:effectExtent l="19050" t="19050" r="10160" b="11430"/>
                  <wp:docPr id="13" name="Imagem 13" descr="Ícone do comando Marcad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77342D5C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Marcadores</w:t>
            </w:r>
          </w:p>
        </w:tc>
      </w:tr>
      <w:tr w:rsidR="00D902A4" w:rsidRPr="000C3A78" w14:paraId="3882D911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1C7BF62B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drawing>
                <wp:inline distT="0" distB="0" distL="0" distR="0" wp14:anchorId="2684002B" wp14:editId="51D51FEE">
                  <wp:extent cx="285713" cy="339285"/>
                  <wp:effectExtent l="19050" t="19050" r="19685" b="22860"/>
                  <wp:docPr id="12" name="Imagem 12" descr="Ícone do comando Num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3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5A9F9E25" w14:textId="77777777" w:rsidR="00D902A4" w:rsidRPr="000C3A78" w:rsidRDefault="00D902A4" w:rsidP="00D902A4">
            <w:pPr>
              <w:spacing w:after="160" w:line="259" w:lineRule="auto"/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Numeração</w:t>
            </w:r>
          </w:p>
        </w:tc>
      </w:tr>
    </w:tbl>
    <w:p w14:paraId="0ECE4309" w14:textId="77777777" w:rsidR="00D902A4" w:rsidRPr="000C3A78" w:rsidRDefault="00D902A4" w:rsidP="00D902A4">
      <w:pPr>
        <w:rPr>
          <w:noProof/>
          <w:lang w:val="pt-BR"/>
        </w:rPr>
      </w:pPr>
      <w:r w:rsidRPr="000C3A78">
        <w:rPr>
          <w:rStyle w:val="Forte"/>
          <w:noProof/>
          <w:lang w:val="pt-BR" w:bidi="pt-BR"/>
        </w:rPr>
        <w:t>Dica profissional:</w:t>
      </w:r>
      <w:r w:rsidRPr="000C3A78">
        <w:rPr>
          <w:noProof/>
          <w:lang w:val="pt-BR" w:bidi="pt-BR"/>
        </w:rPr>
        <w:t xml:space="preserve"> caso tenha selecionado palavras inteiras para este exercício, você notou que o Word exibiu uma pequena barra de ferramentas, com as opções de formatação de fonte?</w:t>
      </w:r>
    </w:p>
    <w:p w14:paraId="19EE6C4A" w14:textId="77777777" w:rsidR="00083C22" w:rsidRPr="000C3A78" w:rsidRDefault="00083C22" w:rsidP="00D902A4">
      <w:pPr>
        <w:rPr>
          <w:noProof/>
          <w:lang w:val="pt-BR"/>
        </w:rPr>
      </w:pPr>
      <w:r w:rsidRPr="000C3A78">
        <w:rPr>
          <w:noProof/>
          <w:lang w:val="pt-BR" w:bidi="pt-BR"/>
        </w:rPr>
        <w:drawing>
          <wp:anchor distT="0" distB="0" distL="114300" distR="114300" simplePos="0" relativeHeight="251660288" behindDoc="0" locked="0" layoutInCell="1" allowOverlap="1" wp14:anchorId="7AFBB82E" wp14:editId="0DACA0FF">
            <wp:simplePos x="0" y="0"/>
            <wp:positionH relativeFrom="column">
              <wp:posOffset>19050</wp:posOffset>
            </wp:positionH>
            <wp:positionV relativeFrom="paragraph">
              <wp:posOffset>122555</wp:posOffset>
            </wp:positionV>
            <wp:extent cx="2377440" cy="548640"/>
            <wp:effectExtent l="19050" t="19050" r="22860" b="22860"/>
            <wp:wrapSquare wrapText="right"/>
            <wp:docPr id="7" name="Imagem 7" descr="Barra de ferramentas contextual com comandos de formatação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48640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C3A78">
        <w:rPr>
          <w:noProof/>
          <w:lang w:val="pt-BR" w:bidi="pt-BR"/>
        </w:rPr>
        <w:t>Com isso e os atalhos de teclado, como Ctrl+N e Ctrl+I, você economiza tempo por não precisar ir para a guia Página Inicial o tempo todo.</w:t>
      </w:r>
    </w:p>
    <w:p w14:paraId="6ABD1950" w14:textId="77777777" w:rsidR="006B0B82" w:rsidRPr="000C3A78" w:rsidRDefault="006B0B82" w:rsidP="007A0CA7">
      <w:pPr>
        <w:pageBreakBefore/>
        <w:pBdr>
          <w:bottom w:val="single" w:sz="18" w:space="1" w:color="2B579A" w:themeColor="accent5"/>
        </w:pBdr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val="pt-BR"/>
          <w14:ligatures w14:val="standard"/>
          <w14:numForm w14:val="oldStyle"/>
        </w:rPr>
      </w:pPr>
      <w:r w:rsidRPr="000C3A78"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lastRenderedPageBreak/>
        <w:t>Faça mágica: use Estilos de Título</w:t>
      </w:r>
    </w:p>
    <w:p w14:paraId="7381085F" w14:textId="77777777" w:rsidR="00D902A4" w:rsidRPr="000C3A78" w:rsidRDefault="00D902A4" w:rsidP="00D902A4">
      <w:p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O título desta parte ("Faça mágica: use Estilos de Título") é semelhante a outros títulos neste documento, mas não é tão útil. Ele é formatado com as </w:t>
      </w:r>
      <w:r w:rsidRPr="000C3A78">
        <w:rPr>
          <w:i/>
          <w:noProof/>
          <w:lang w:val="pt-BR" w:bidi="pt-BR"/>
        </w:rPr>
        <w:t>configurações de fonte</w:t>
      </w:r>
      <w:r w:rsidRPr="000C3A78">
        <w:rPr>
          <w:noProof/>
          <w:lang w:val="pt-BR" w:bidi="pt-BR"/>
        </w:rPr>
        <w:t xml:space="preserve"> (fonte, tamanho e cor), enquanto outros títulos são formatados com um </w:t>
      </w:r>
      <w:r w:rsidRPr="000C3A78">
        <w:rPr>
          <w:i/>
          <w:noProof/>
          <w:lang w:val="pt-BR" w:bidi="pt-BR"/>
        </w:rPr>
        <w:t>Estilo de Título</w:t>
      </w:r>
      <w:r w:rsidRPr="000C3A78">
        <w:rPr>
          <w:noProof/>
          <w:lang w:val="pt-BR" w:bidi="pt-BR"/>
        </w:rPr>
        <w:t xml:space="preserve"> (Título 1, para ser mais exato).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layout para a formatação de estilo de título"/>
      </w:tblPr>
      <w:tblGrid>
        <w:gridCol w:w="2959"/>
        <w:gridCol w:w="6067"/>
      </w:tblGrid>
      <w:tr w:rsidR="00BF457D" w:rsidRPr="000C3A78" w14:paraId="172B5B4A" w14:textId="77777777" w:rsidTr="00121553">
        <w:tc>
          <w:tcPr>
            <w:tcW w:w="2970" w:type="dxa"/>
            <w:tcMar>
              <w:bottom w:w="72" w:type="dxa"/>
            </w:tcMar>
          </w:tcPr>
          <w:p w14:paraId="382B1D72" w14:textId="77777777" w:rsidR="00BF457D" w:rsidRPr="000C3A78" w:rsidRDefault="00BF457D" w:rsidP="00D902A4">
            <w:pPr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drawing>
                <wp:inline distT="0" distB="0" distL="0" distR="0" wp14:anchorId="13F6AC2C" wp14:editId="136683EC">
                  <wp:extent cx="1735328" cy="1024128"/>
                  <wp:effectExtent l="19050" t="19050" r="17780" b="24130"/>
                  <wp:docPr id="8" name="Imagem 8" descr="Título mostrando o botão expandir/recol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28" cy="102412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F4E7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  <w:tcMar>
              <w:left w:w="72" w:type="dxa"/>
            </w:tcMar>
          </w:tcPr>
          <w:p w14:paraId="69157ED8" w14:textId="77777777" w:rsidR="00BF457D" w:rsidRPr="000C3A78" w:rsidRDefault="00BF457D" w:rsidP="00BF457D">
            <w:pPr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Está vendo o triangulo pequeno ao passar o mouse sobre os outros títulos?</w:t>
            </w:r>
          </w:p>
          <w:p w14:paraId="78B01BE7" w14:textId="77777777" w:rsidR="00BF457D" w:rsidRPr="000C3A78" w:rsidRDefault="00BF457D" w:rsidP="00D902A4">
            <w:pPr>
              <w:rPr>
                <w:noProof/>
                <w:lang w:val="pt-BR"/>
              </w:rPr>
            </w:pPr>
            <w:r w:rsidRPr="000C3A78">
              <w:rPr>
                <w:noProof/>
                <w:lang w:val="pt-BR" w:bidi="pt-BR"/>
              </w:rPr>
              <w:t>Você pode recolher ou expandir tudo sob um título, como uma estrutura de tópicos. Mas neste não está funcionando. Vamos corrigir isso.</w:t>
            </w:r>
          </w:p>
        </w:tc>
      </w:tr>
    </w:tbl>
    <w:p w14:paraId="7559EEC9" w14:textId="77777777" w:rsidR="006B0B82" w:rsidRPr="000C3A78" w:rsidRDefault="006B0B82" w:rsidP="006B0B82">
      <w:pPr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aplique o estilo </w:t>
      </w:r>
      <w:r w:rsidRPr="000C3A78">
        <w:rPr>
          <w:rStyle w:val="Forte"/>
          <w:noProof/>
          <w:lang w:val="pt-BR" w:bidi="pt-BR"/>
        </w:rPr>
        <w:t>Título 1</w:t>
      </w:r>
      <w:r w:rsidRPr="000C3A78">
        <w:rPr>
          <w:noProof/>
          <w:lang w:val="pt-BR" w:bidi="pt-BR"/>
        </w:rPr>
        <w:t>:</w:t>
      </w:r>
    </w:p>
    <w:p w14:paraId="162A8B1C" w14:textId="77777777" w:rsidR="006B0B82" w:rsidRPr="000C3A78" w:rsidRDefault="006B0B82" w:rsidP="006B0B82">
      <w:pPr>
        <w:pStyle w:val="Numerada"/>
        <w:numPr>
          <w:ilvl w:val="0"/>
          <w:numId w:val="7"/>
        </w:numPr>
        <w:rPr>
          <w:noProof/>
          <w:lang w:val="pt-BR"/>
        </w:rPr>
      </w:pPr>
      <w:r w:rsidRPr="000C3A78">
        <w:rPr>
          <w:noProof/>
          <w:lang w:val="pt-BR" w:bidi="pt-BR"/>
        </w:rPr>
        <w:t>Posicione seu cursor em alguma parte do título acima ("Faça mágica: use Estilos de Título"), mas não selecione nada.</w:t>
      </w:r>
    </w:p>
    <w:p w14:paraId="79276ED6" w14:textId="77777777" w:rsidR="006B0B82" w:rsidRPr="000C3A78" w:rsidRDefault="006B0B82" w:rsidP="006B0B82">
      <w:pPr>
        <w:pStyle w:val="Numerada"/>
        <w:numPr>
          <w:ilvl w:val="0"/>
          <w:numId w:val="1"/>
        </w:num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Na guia </w:t>
      </w:r>
      <w:r w:rsidRPr="000C3A78">
        <w:rPr>
          <w:rStyle w:val="Forte"/>
          <w:noProof/>
          <w:lang w:val="pt-BR" w:bidi="pt-BR"/>
        </w:rPr>
        <w:t>Página Inicial</w:t>
      </w:r>
      <w:r w:rsidRPr="000C3A78">
        <w:rPr>
          <w:noProof/>
          <w:lang w:val="pt-BR" w:bidi="pt-BR"/>
        </w:rPr>
        <w:t xml:space="preserve">, localize </w:t>
      </w:r>
      <w:r w:rsidRPr="000C3A78">
        <w:rPr>
          <w:rStyle w:val="Forte"/>
          <w:noProof/>
          <w:lang w:val="pt-BR" w:bidi="pt-BR"/>
        </w:rPr>
        <w:t>Estilos</w:t>
      </w:r>
      <w:r w:rsidRPr="000C3A78">
        <w:rPr>
          <w:noProof/>
          <w:lang w:val="pt-BR" w:bidi="pt-BR"/>
        </w:rPr>
        <w:t xml:space="preserve"> e selecione </w:t>
      </w:r>
      <w:r w:rsidRPr="000C3A78">
        <w:rPr>
          <w:rStyle w:val="Forte"/>
          <w:noProof/>
          <w:lang w:val="pt-BR" w:bidi="pt-BR"/>
        </w:rPr>
        <w:t>Título 1</w:t>
      </w:r>
      <w:r w:rsidRPr="000C3A78">
        <w:rPr>
          <w:noProof/>
          <w:lang w:val="pt-BR" w:bidi="pt-BR"/>
        </w:rPr>
        <w:t xml:space="preserve"> (atalho de teclado Ctrl+Alt+1).</w:t>
      </w:r>
    </w:p>
    <w:p w14:paraId="78D3F463" w14:textId="77777777" w:rsidR="006B0B82" w:rsidRPr="000C3A78" w:rsidRDefault="006B0B82" w:rsidP="001073CE">
      <w:pPr>
        <w:rPr>
          <w:noProof/>
          <w:lang w:val="pt-BR"/>
        </w:rPr>
      </w:pPr>
      <w:r w:rsidRPr="000C3A78">
        <w:rPr>
          <w:noProof/>
          <w:lang w:val="pt-BR" w:bidi="pt-BR"/>
        </w:rPr>
        <w:t>Pronto! Agora parece um título e também se comporta como um.</w:t>
      </w:r>
    </w:p>
    <w:p w14:paraId="7653627D" w14:textId="77777777" w:rsidR="00D902A4" w:rsidRPr="000C3A78" w:rsidRDefault="00D902A4" w:rsidP="009F72A7">
      <w:pPr>
        <w:pStyle w:val="Ttulo1QuebradePgina"/>
        <w:rPr>
          <w:noProof/>
          <w:lang w:val="pt-BR"/>
        </w:rPr>
      </w:pPr>
      <w:r w:rsidRPr="000C3A78">
        <w:rPr>
          <w:noProof/>
          <w:lang w:val="pt-BR" w:bidi="pt-BR"/>
        </w:rPr>
        <w:lastRenderedPageBreak/>
        <w:t>Faça uma transformação instantânea no seu documento</w:t>
      </w:r>
    </w:p>
    <w:p w14:paraId="77F63E3B" w14:textId="77777777" w:rsidR="00D902A4" w:rsidRPr="000C3A78" w:rsidRDefault="00D902A4" w:rsidP="00D902A4">
      <w:pPr>
        <w:rPr>
          <w:noProof/>
          <w:lang w:val="pt-BR"/>
        </w:rPr>
      </w:pPr>
      <w:r w:rsidRPr="000C3A78">
        <w:rPr>
          <w:rFonts w:ascii="Segoe UI Light" w:eastAsia="Segoe UI Light" w:hAnsi="Segoe UI Light" w:cs="Segoe UI Light"/>
          <w:noProof/>
          <w:color w:val="363636"/>
          <w:lang w:val="pt-BR" w:bidi="pt-BR"/>
        </w:rPr>
        <w:drawing>
          <wp:inline distT="0" distB="0" distL="0" distR="0" wp14:anchorId="6C0B6A1D" wp14:editId="544B4819">
            <wp:extent cx="2923858" cy="1781593"/>
            <wp:effectExtent l="19050" t="19050" r="10160" b="28575"/>
            <wp:docPr id="15" name="Imagem 15" descr="Exemplo de Temas do Word do Offic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" descr="Temas do Word do Office 36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858" cy="1781593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E6222" w14:textId="77777777" w:rsidR="00D902A4" w:rsidRPr="000C3A78" w:rsidRDefault="00D902A4" w:rsidP="006D3A72">
      <w:pPr>
        <w:rPr>
          <w:noProof/>
          <w:lang w:val="pt-BR"/>
        </w:rPr>
      </w:pPr>
      <w:r w:rsidRPr="000C3A78">
        <w:rPr>
          <w:noProof/>
          <w:lang w:val="pt-BR" w:bidi="pt-BR"/>
        </w:rPr>
        <w:t>Com os conjuntos de estilos e temas você altera completamente a aparência do seu documento em um instante. Eles funcionam melhor quando o documento é formatado com estilos (portanto, é bom termos corrigido esse Estilo de Título acima).</w:t>
      </w:r>
    </w:p>
    <w:p w14:paraId="6EC78033" w14:textId="77777777" w:rsidR="00D902A4" w:rsidRPr="000C3A78" w:rsidRDefault="00D902A4" w:rsidP="006D3A72">
      <w:pPr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explore conjuntos de estilos e temas:</w:t>
      </w:r>
    </w:p>
    <w:p w14:paraId="768E1A29" w14:textId="77777777" w:rsidR="00D902A4" w:rsidRPr="000C3A78" w:rsidRDefault="00D902A4" w:rsidP="006D3A72">
      <w:pPr>
        <w:pStyle w:val="Numerada"/>
        <w:numPr>
          <w:ilvl w:val="0"/>
          <w:numId w:val="9"/>
        </w:num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Na guia </w:t>
      </w:r>
      <w:r w:rsidRPr="000C3A78">
        <w:rPr>
          <w:rStyle w:val="Forte"/>
          <w:noProof/>
          <w:lang w:val="pt-BR" w:bidi="pt-BR"/>
        </w:rPr>
        <w:t>Design</w:t>
      </w:r>
      <w:r w:rsidRPr="000C3A78">
        <w:rPr>
          <w:noProof/>
          <w:lang w:val="pt-BR" w:bidi="pt-BR"/>
        </w:rPr>
        <w:t xml:space="preserve">, selecione </w:t>
      </w:r>
      <w:r w:rsidRPr="000C3A78">
        <w:rPr>
          <w:rStyle w:val="Forte"/>
          <w:noProof/>
          <w:lang w:val="pt-BR" w:bidi="pt-BR"/>
        </w:rPr>
        <w:t>Temas</w:t>
      </w:r>
      <w:r w:rsidRPr="000C3A78">
        <w:rPr>
          <w:noProof/>
          <w:lang w:val="pt-BR" w:bidi="pt-BR"/>
        </w:rPr>
        <w:t xml:space="preserve"> e escolha um tema no menu suspenso.</w:t>
      </w:r>
      <w:r w:rsidRPr="000C3A78">
        <w:rPr>
          <w:noProof/>
          <w:lang w:val="pt-BR" w:bidi="pt-BR"/>
        </w:rPr>
        <w:br/>
        <w:t>Veja como a galeria de conjuntos de estilos é atualizada para refletir o tema escolhido.</w:t>
      </w:r>
    </w:p>
    <w:p w14:paraId="448E9DFE" w14:textId="77777777" w:rsidR="00D902A4" w:rsidRPr="000C3A78" w:rsidRDefault="00E72A21" w:rsidP="00E72A21">
      <w:pPr>
        <w:pStyle w:val="Numerada"/>
        <w:rPr>
          <w:noProof/>
          <w:lang w:val="pt-BR"/>
        </w:rPr>
      </w:pPr>
      <w:r w:rsidRPr="000C3A78">
        <w:rPr>
          <w:noProof/>
          <w:lang w:val="pt-BR" w:bidi="pt-BR"/>
        </w:rPr>
        <w:t>Selecione um tema desejado no menu suspenso e clique para aplicar.</w:t>
      </w:r>
    </w:p>
    <w:p w14:paraId="2E4FDFEF" w14:textId="77777777" w:rsidR="00D902A4" w:rsidRPr="000C3A78" w:rsidRDefault="00D902A4" w:rsidP="009F72A7">
      <w:pPr>
        <w:pStyle w:val="Ttulo1QuebradePgina"/>
        <w:rPr>
          <w:noProof/>
          <w:lang w:val="pt-BR"/>
        </w:rPr>
      </w:pPr>
      <w:r w:rsidRPr="000C3A78">
        <w:rPr>
          <w:noProof/>
          <w:lang w:val="pt-BR" w:bidi="pt-BR"/>
        </w:rPr>
        <w:lastRenderedPageBreak/>
        <w:t>Apenas por diversão</w:t>
      </w:r>
    </w:p>
    <w:p w14:paraId="494E9250" w14:textId="77777777" w:rsidR="00D902A4" w:rsidRPr="000C3A78" w:rsidRDefault="00D902A4" w:rsidP="00D902A4">
      <w:pPr>
        <w:rPr>
          <w:noProof/>
          <w:lang w:val="pt-BR"/>
        </w:rPr>
      </w:pPr>
      <w:r w:rsidRPr="000C3A78">
        <w:rPr>
          <w:noProof/>
          <w:lang w:val="pt-BR" w:bidi="pt-BR"/>
        </w:rPr>
        <w:t>Se você tiver um pouco mais de tempo, experimente isto.</w:t>
      </w:r>
    </w:p>
    <w:p w14:paraId="664FF3A2" w14:textId="77777777" w:rsidR="00D902A4" w:rsidRPr="000C3A78" w:rsidRDefault="00D902A4" w:rsidP="006D3A72">
      <w:pPr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localizar e substituir</w:t>
      </w:r>
    </w:p>
    <w:p w14:paraId="24426F43" w14:textId="77777777" w:rsidR="00F54BD0" w:rsidRPr="000C3A78" w:rsidRDefault="00D902A4" w:rsidP="006D3A72">
      <w:p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Pressione </w:t>
      </w:r>
      <w:r w:rsidRPr="000C3A78">
        <w:rPr>
          <w:rStyle w:val="Forte"/>
          <w:noProof/>
          <w:lang w:val="pt-BR" w:bidi="pt-BR"/>
        </w:rPr>
        <w:t>Ctrl+U</w:t>
      </w:r>
      <w:r w:rsidRPr="000C3A78">
        <w:rPr>
          <w:noProof/>
          <w:lang w:val="pt-BR" w:bidi="pt-BR"/>
        </w:rPr>
        <w:t xml:space="preserve"> e use Localizar/Substituir para substituir todas as instâncias de </w:t>
      </w:r>
      <w:r w:rsidRPr="000C3A78">
        <w:rPr>
          <w:rStyle w:val="nfaseIntensa"/>
          <w:noProof/>
          <w:lang w:val="pt-BR" w:bidi="pt-BR"/>
        </w:rPr>
        <w:t>Experimente</w:t>
      </w:r>
      <w:r w:rsidRPr="000C3A78">
        <w:rPr>
          <w:noProof/>
          <w:lang w:val="pt-BR" w:bidi="pt-BR"/>
        </w:rPr>
        <w:t xml:space="preserve"> por </w:t>
      </w:r>
      <w:r w:rsidRPr="000C3A78">
        <w:rPr>
          <w:rStyle w:val="nfaseIntensa"/>
          <w:noProof/>
          <w:lang w:val="pt-BR" w:bidi="pt-BR"/>
        </w:rPr>
        <w:t>Eu experimentei</w:t>
      </w:r>
      <w:r w:rsidRPr="000C3A78">
        <w:rPr>
          <w:noProof/>
          <w:lang w:val="pt-BR" w:bidi="pt-BR"/>
        </w:rPr>
        <w:t>.</w:t>
      </w:r>
    </w:p>
    <w:p w14:paraId="23B315EA" w14:textId="77777777" w:rsidR="00BF457D" w:rsidRPr="000C3A78" w:rsidRDefault="00BF457D" w:rsidP="006D3A72">
      <w:pPr>
        <w:rPr>
          <w:noProof/>
          <w:lang w:val="pt-BR"/>
        </w:rPr>
      </w:pPr>
      <w:r w:rsidRPr="000C3A78">
        <w:rPr>
          <w:noProof/>
          <w:lang w:val="pt-BR" w:bidi="pt-BR"/>
        </w:rPr>
        <w:drawing>
          <wp:inline distT="0" distB="0" distL="0" distR="0" wp14:anchorId="5AA4A314" wp14:editId="55CEEBA3">
            <wp:extent cx="2667000" cy="1495425"/>
            <wp:effectExtent l="19050" t="19050" r="19050" b="28575"/>
            <wp:docPr id="1" name="Imagem 1" descr="A caixa de diálogo Localizar e Substituir, com &quot;Experimente&quot; na caixa &quot;Localizar&quot; e &quot;Eu experimentei&quot; na caixa &quot;Substituir po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calizarSubstitui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5C6ACE" w14:textId="77777777" w:rsidR="00D902A4" w:rsidRPr="000C3A78" w:rsidRDefault="00D902A4" w:rsidP="00083C22">
      <w:pPr>
        <w:keepNext/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quebrar o texto em torno de imagens</w:t>
      </w:r>
    </w:p>
    <w:p w14:paraId="7C7A2E89" w14:textId="77777777" w:rsidR="00B61F85" w:rsidRPr="000C3A78" w:rsidRDefault="007B19B7" w:rsidP="006D3A72">
      <w:pPr>
        <w:rPr>
          <w:noProof/>
          <w:lang w:val="pt-BR"/>
        </w:rPr>
      </w:pPr>
      <w:r w:rsidRPr="000C3A78">
        <w:rPr>
          <w:noProof/>
          <w:lang w:val="pt-BR" w:bidi="pt-BR"/>
        </w:rPr>
        <w:drawing>
          <wp:anchor distT="118745" distB="118745" distL="114300" distR="114300" simplePos="0" relativeHeight="251659264" behindDoc="0" locked="0" layoutInCell="1" allowOverlap="1" wp14:anchorId="22A5DF50" wp14:editId="774F3F8F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2606040" cy="1074420"/>
            <wp:effectExtent l="19050" t="19050" r="22860" b="11430"/>
            <wp:wrapSquare wrapText="bothSides"/>
            <wp:docPr id="28" name="Imagem 28" descr="Exemplo de quebra de texto ao redor de uma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07442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F85" w:rsidRPr="000C3A78">
        <w:rPr>
          <w:noProof/>
          <w:lang w:val="pt-BR" w:bidi="pt-BR"/>
        </w:rPr>
        <w:t xml:space="preserve">Algumas das imagens neste documento estão colocadas ao lado de um parágrafo de texto. Experimente explorar a quebra de texto: selecione a imagem aqui, vá para </w:t>
      </w:r>
      <w:r w:rsidR="00B61F85" w:rsidRPr="000C3A78">
        <w:rPr>
          <w:rStyle w:val="Forte"/>
          <w:noProof/>
          <w:lang w:val="pt-BR" w:bidi="pt-BR"/>
        </w:rPr>
        <w:t>Formatar</w:t>
      </w:r>
      <w:r w:rsidR="00B61F85" w:rsidRPr="000C3A78">
        <w:rPr>
          <w:noProof/>
          <w:lang w:val="pt-BR" w:bidi="pt-BR"/>
        </w:rPr>
        <w:t xml:space="preserve"> &gt; </w:t>
      </w:r>
      <w:r w:rsidR="00B61F85" w:rsidRPr="000C3A78">
        <w:rPr>
          <w:rStyle w:val="Forte"/>
          <w:noProof/>
          <w:lang w:val="pt-BR" w:bidi="pt-BR"/>
        </w:rPr>
        <w:t xml:space="preserve">Quebrar </w:t>
      </w:r>
      <w:r>
        <w:rPr>
          <w:rStyle w:val="Forte"/>
          <w:noProof/>
          <w:lang w:val="pt-BR" w:bidi="pt-BR"/>
        </w:rPr>
        <w:t xml:space="preserve">de </w:t>
      </w:r>
      <w:r w:rsidR="00B61F85" w:rsidRPr="000C3A78">
        <w:rPr>
          <w:rStyle w:val="Forte"/>
          <w:noProof/>
          <w:lang w:val="pt-BR" w:bidi="pt-BR"/>
        </w:rPr>
        <w:t>Texto</w:t>
      </w:r>
      <w:r>
        <w:rPr>
          <w:rStyle w:val="Forte"/>
          <w:noProof/>
          <w:lang w:val="pt-BR" w:bidi="pt-BR"/>
        </w:rPr>
        <w:t xml:space="preserve"> Autom</w:t>
      </w:r>
      <w:r w:rsidRPr="000C3A78">
        <w:rPr>
          <w:rStyle w:val="Forte"/>
          <w:noProof/>
          <w:lang w:val="pt-BR" w:bidi="pt-BR"/>
        </w:rPr>
        <w:t>á</w:t>
      </w:r>
      <w:r>
        <w:rPr>
          <w:rStyle w:val="Forte"/>
          <w:noProof/>
          <w:lang w:val="pt-BR" w:bidi="pt-BR"/>
        </w:rPr>
        <w:t>tica</w:t>
      </w:r>
      <w:r w:rsidR="00B61F85" w:rsidRPr="000C3A78">
        <w:rPr>
          <w:noProof/>
          <w:lang w:val="pt-BR" w:bidi="pt-BR"/>
        </w:rPr>
        <w:t xml:space="preserve"> e use as teclas de direção para cima/baixo para navegar pelas opções e visualizar os resultados.</w:t>
      </w:r>
    </w:p>
    <w:p w14:paraId="76582578" w14:textId="77777777" w:rsidR="00A21BED" w:rsidRPr="000C3A78" w:rsidRDefault="006D3A72" w:rsidP="0026504D">
      <w:pPr>
        <w:pStyle w:val="Ttulo1QuebradePgina"/>
        <w:rPr>
          <w:noProof/>
          <w:lang w:val="pt-BR"/>
        </w:rPr>
      </w:pPr>
      <w:r w:rsidRPr="000C3A78">
        <w:rPr>
          <w:noProof/>
          <w:lang w:val="pt-BR" w:bidi="pt-BR"/>
        </w:rPr>
        <w:lastRenderedPageBreak/>
        <w:t>Ajuda do Word</w:t>
      </w:r>
    </w:p>
    <w:p w14:paraId="2EA2556B" w14:textId="77777777" w:rsidR="006D3A72" w:rsidRPr="000C3A78" w:rsidRDefault="006D3A72" w:rsidP="006D3A72">
      <w:pPr>
        <w:rPr>
          <w:noProof/>
          <w:lang w:val="pt-BR"/>
        </w:rPr>
      </w:pPr>
      <w:r w:rsidRPr="000C3A78">
        <w:rPr>
          <w:rFonts w:ascii="Segoe UI Light" w:eastAsia="Segoe UI Light" w:hAnsi="Segoe UI Light" w:cs="Segoe UI Light"/>
          <w:noProof/>
          <w:color w:val="363636"/>
          <w:lang w:val="pt-BR" w:bidi="pt-BR"/>
        </w:rPr>
        <w:drawing>
          <wp:inline distT="0" distB="0" distL="0" distR="0" wp14:anchorId="2BC75C63" wp14:editId="4F08DEF4">
            <wp:extent cx="2039112" cy="1365423"/>
            <wp:effectExtent l="19050" t="19050" r="18415" b="25400"/>
            <wp:docPr id="16" name="Imagem 16" descr="Exemplo de caixa de pesquisa Obter Aj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" descr="Digite sua tarefa desejada na caixa Diga-me do Word, e ele ajudará você a realizar a tarefa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136542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B3C835" w14:textId="77777777" w:rsidR="006D3A72" w:rsidRPr="000C3A78" w:rsidRDefault="006D3A72" w:rsidP="006D3A72">
      <w:p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A caixa de pesquisa </w:t>
      </w:r>
      <w:r w:rsidRPr="000C3A78">
        <w:rPr>
          <w:rStyle w:val="Forte"/>
          <w:noProof/>
          <w:lang w:val="pt-BR" w:bidi="pt-BR"/>
        </w:rPr>
        <w:t>Diga-me</w:t>
      </w:r>
      <w:r w:rsidRPr="000C3A78">
        <w:rPr>
          <w:noProof/>
          <w:lang w:val="pt-BR" w:bidi="pt-BR"/>
        </w:rPr>
        <w:t xml:space="preserve"> levará você direto para os comandos e para a Ajuda no Word.</w:t>
      </w:r>
    </w:p>
    <w:p w14:paraId="20146708" w14:textId="77777777" w:rsidR="006D3A72" w:rsidRPr="000C3A78" w:rsidRDefault="006D3A72" w:rsidP="006D3A72">
      <w:pPr>
        <w:rPr>
          <w:noProof/>
          <w:lang w:val="pt-BR"/>
        </w:rPr>
      </w:pPr>
      <w:r w:rsidRPr="000C3A78">
        <w:rPr>
          <w:rStyle w:val="nfase"/>
          <w:noProof/>
          <w:lang w:val="pt-BR" w:bidi="pt-BR"/>
        </w:rPr>
        <w:t>Experimente:</w:t>
      </w:r>
      <w:r w:rsidRPr="000C3A78">
        <w:rPr>
          <w:noProof/>
          <w:lang w:val="pt-BR" w:bidi="pt-BR"/>
        </w:rPr>
        <w:t xml:space="preserve"> para obter ajuda:</w:t>
      </w:r>
    </w:p>
    <w:p w14:paraId="49C16636" w14:textId="77777777" w:rsidR="006D3A72" w:rsidRPr="000C3A78" w:rsidRDefault="00E72A21" w:rsidP="006D3A72">
      <w:pPr>
        <w:pStyle w:val="Numerada"/>
        <w:numPr>
          <w:ilvl w:val="0"/>
          <w:numId w:val="10"/>
        </w:numPr>
        <w:rPr>
          <w:noProof/>
          <w:lang w:val="pt-BR"/>
        </w:rPr>
      </w:pPr>
      <w:r w:rsidRPr="000C3A78">
        <w:rPr>
          <w:noProof/>
          <w:lang w:val="pt-BR" w:bidi="pt-BR"/>
        </w:rPr>
        <w:t xml:space="preserve">Vá para </w:t>
      </w:r>
      <w:r w:rsidR="00F13421">
        <w:rPr>
          <w:rStyle w:val="Forte"/>
          <w:noProof/>
          <w:lang w:val="pt-BR" w:bidi="pt-BR"/>
        </w:rPr>
        <w:t>Pesquisar</w:t>
      </w:r>
      <w:r w:rsidRPr="000C3A78">
        <w:rPr>
          <w:noProof/>
          <w:lang w:val="pt-BR" w:bidi="pt-BR"/>
        </w:rPr>
        <w:t xml:space="preserve"> na parte superior da janela.</w:t>
      </w:r>
    </w:p>
    <w:p w14:paraId="1B7B0A53" w14:textId="77777777" w:rsidR="006D3A72" w:rsidRPr="000C3A78" w:rsidRDefault="006D3A72" w:rsidP="006D3A72">
      <w:pPr>
        <w:pStyle w:val="Numerada"/>
        <w:rPr>
          <w:noProof/>
          <w:lang w:val="pt-BR"/>
        </w:rPr>
      </w:pPr>
      <w:r w:rsidRPr="000C3A78">
        <w:rPr>
          <w:noProof/>
          <w:lang w:val="pt-BR" w:bidi="pt-BR"/>
        </w:rPr>
        <w:t>Digite o que você deseja fazer.</w:t>
      </w:r>
    </w:p>
    <w:p w14:paraId="5A47CA6C" w14:textId="77777777" w:rsidR="006D3A72" w:rsidRPr="000C3A78" w:rsidRDefault="006D3A72" w:rsidP="006D3A72">
      <w:pPr>
        <w:rPr>
          <w:noProof/>
          <w:lang w:val="pt-BR"/>
        </w:rPr>
      </w:pPr>
      <w:r w:rsidRPr="000C3A78">
        <w:rPr>
          <w:noProof/>
          <w:lang w:val="pt-BR" w:bidi="pt-BR"/>
        </w:rPr>
        <w:t>Por exemplo, digite:</w:t>
      </w:r>
    </w:p>
    <w:p w14:paraId="0F2D7AE3" w14:textId="77777777" w:rsidR="006D3A72" w:rsidRPr="000C3A78" w:rsidRDefault="006D3A72" w:rsidP="006D3A72">
      <w:pPr>
        <w:pStyle w:val="Commarcadores"/>
        <w:rPr>
          <w:noProof/>
          <w:lang w:val="pt-BR"/>
        </w:rPr>
      </w:pPr>
      <w:r w:rsidRPr="000C3A78">
        <w:rPr>
          <w:rStyle w:val="Forte"/>
          <w:noProof/>
          <w:lang w:val="pt-BR" w:bidi="pt-BR"/>
        </w:rPr>
        <w:t>Adicionar marca-d’água</w:t>
      </w:r>
      <w:r w:rsidRPr="000C3A78">
        <w:rPr>
          <w:noProof/>
          <w:lang w:val="pt-BR" w:bidi="pt-BR"/>
        </w:rPr>
        <w:t xml:space="preserve"> para ter acesso rápido ao comando de marca d’água.</w:t>
      </w:r>
    </w:p>
    <w:p w14:paraId="5ED00E49" w14:textId="77777777" w:rsidR="006D3A72" w:rsidRPr="000C3A78" w:rsidRDefault="006D3A72" w:rsidP="006D3A72">
      <w:pPr>
        <w:pStyle w:val="Commarcadores"/>
        <w:rPr>
          <w:noProof/>
          <w:lang w:val="pt-BR"/>
        </w:rPr>
      </w:pPr>
      <w:r w:rsidRPr="000C3A78">
        <w:rPr>
          <w:rStyle w:val="Forte"/>
          <w:noProof/>
          <w:lang w:val="pt-BR" w:bidi="pt-BR"/>
        </w:rPr>
        <w:t>Ajuda</w:t>
      </w:r>
      <w:r w:rsidRPr="000C3A78">
        <w:rPr>
          <w:noProof/>
          <w:lang w:val="pt-BR" w:bidi="pt-BR"/>
        </w:rPr>
        <w:t xml:space="preserve"> para acessar a ajuda do Word.</w:t>
      </w:r>
    </w:p>
    <w:p w14:paraId="6EC0ECB8" w14:textId="77777777" w:rsidR="006D3A72" w:rsidRPr="000C3A78" w:rsidRDefault="006D3A72" w:rsidP="006D3A72">
      <w:pPr>
        <w:pStyle w:val="Commarcadores"/>
        <w:rPr>
          <w:noProof/>
          <w:lang w:val="pt-BR"/>
        </w:rPr>
      </w:pPr>
      <w:r w:rsidRPr="000C3A78">
        <w:rPr>
          <w:rStyle w:val="Forte"/>
          <w:noProof/>
          <w:lang w:val="pt-BR" w:bidi="pt-BR"/>
        </w:rPr>
        <w:t>Treinamento</w:t>
      </w:r>
      <w:r w:rsidRPr="000C3A78">
        <w:rPr>
          <w:noProof/>
          <w:lang w:val="pt-BR" w:bidi="pt-BR"/>
        </w:rPr>
        <w:t xml:space="preserve"> para ver a lista de cursos de treinamento do Word.</w:t>
      </w:r>
    </w:p>
    <w:p w14:paraId="7A4645C0" w14:textId="77777777" w:rsidR="00742FF3" w:rsidRPr="000C3A78" w:rsidRDefault="00742FF3" w:rsidP="006D3A72">
      <w:pPr>
        <w:pStyle w:val="Commarcadores"/>
        <w:rPr>
          <w:noProof/>
          <w:lang w:val="pt-BR"/>
        </w:rPr>
      </w:pPr>
      <w:r w:rsidRPr="000C3A78">
        <w:rPr>
          <w:rStyle w:val="Forte"/>
          <w:noProof/>
          <w:lang w:val="pt-BR" w:bidi="pt-BR"/>
        </w:rPr>
        <w:t>Novidades</w:t>
      </w:r>
      <w:r w:rsidRPr="000C3A78">
        <w:rPr>
          <w:noProof/>
          <w:lang w:val="pt-BR" w:bidi="pt-BR"/>
        </w:rPr>
        <w:t xml:space="preserve"> para ver uma lista com as atualizações mais recentes do Word</w:t>
      </w:r>
    </w:p>
    <w:p w14:paraId="74EEE124" w14:textId="77777777" w:rsidR="006D3A72" w:rsidRPr="000C3A78" w:rsidRDefault="006D3A72" w:rsidP="001073CE">
      <w:pPr>
        <w:pStyle w:val="Ttulo1"/>
        <w:rPr>
          <w:noProof/>
          <w:lang w:val="pt-BR"/>
        </w:rPr>
      </w:pPr>
      <w:r w:rsidRPr="000C3A78">
        <w:rPr>
          <w:noProof/>
          <w:lang w:val="pt-BR" w:bidi="pt-BR"/>
        </w:rPr>
        <w:t>Compartilhe sua opinião</w:t>
      </w:r>
    </w:p>
    <w:p w14:paraId="0B400ECD" w14:textId="77777777" w:rsidR="006D3A72" w:rsidRPr="000C3A78" w:rsidRDefault="006D3A72" w:rsidP="006D3A72">
      <w:pPr>
        <w:rPr>
          <w:noProof/>
          <w:lang w:val="pt-BR"/>
        </w:rPr>
      </w:pPr>
      <w:hyperlink r:id="rId25" w:tooltip="envie comentários sobre este tour" w:history="1">
        <w:r w:rsidRPr="000C3A78">
          <w:rPr>
            <w:rStyle w:val="Hyperlink"/>
            <w:noProof/>
            <w:lang w:val="pt-BR" w:bidi="pt-BR"/>
          </w:rPr>
          <w:t>Envie seus comentários sobre este modelo</w:t>
        </w:r>
      </w:hyperlink>
      <w:r w:rsidRPr="000C3A78">
        <w:rPr>
          <w:noProof/>
          <w:lang w:val="pt-BR" w:bidi="pt-BR"/>
        </w:rPr>
        <w:t xml:space="preserve"> para que possamos fornecer um conteúdo realmente útil. Obrigado!</w:t>
      </w:r>
    </w:p>
    <w:p w14:paraId="33849787" w14:textId="77777777" w:rsidR="006D3A72" w:rsidRPr="000C3A78" w:rsidRDefault="002359ED" w:rsidP="001073CE">
      <w:pPr>
        <w:pStyle w:val="Imagem"/>
        <w:rPr>
          <w:noProof/>
          <w:lang w:val="pt-BR"/>
        </w:rPr>
      </w:pPr>
      <w:r w:rsidRPr="000C3A78">
        <w:rPr>
          <w:noProof/>
          <w:lang w:val="pt-BR" w:bidi="pt-BR"/>
        </w:rPr>
        <w:drawing>
          <wp:inline distT="0" distB="0" distL="0" distR="0" wp14:anchorId="413D4FCE" wp14:editId="74C5DE9D">
            <wp:extent cx="1247775" cy="1247775"/>
            <wp:effectExtent l="0" t="0" r="9525" b="9525"/>
            <wp:docPr id="3" name="Imagem 3" descr="Código QRC">
              <a:hlinkClick xmlns:a="http://schemas.openxmlformats.org/drawingml/2006/main" r:id="rId26" tooltip="QR cod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ódigo QRC">
                      <a:hlinkClick r:id="rId26" tooltip="QR code"/>
                    </pic:cNvPr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72" w:rsidRPr="000C3A78" w:rsidSect="004B5906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88FA" w14:textId="77777777" w:rsidR="00761AEA" w:rsidRDefault="00761AEA">
      <w:pPr>
        <w:spacing w:line="240" w:lineRule="auto"/>
      </w:pPr>
      <w:r>
        <w:separator/>
      </w:r>
    </w:p>
  </w:endnote>
  <w:endnote w:type="continuationSeparator" w:id="0">
    <w:p w14:paraId="2E09B362" w14:textId="77777777" w:rsidR="00761AEA" w:rsidRDefault="00761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0B5D" w14:textId="77777777" w:rsidR="00761AEA" w:rsidRDefault="00761AEA">
      <w:pPr>
        <w:spacing w:line="240" w:lineRule="auto"/>
      </w:pPr>
      <w:r>
        <w:separator/>
      </w:r>
    </w:p>
  </w:footnote>
  <w:footnote w:type="continuationSeparator" w:id="0">
    <w:p w14:paraId="2D99B0E6" w14:textId="77777777" w:rsidR="00761AEA" w:rsidRDefault="00761A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10B7F"/>
    <w:multiLevelType w:val="hybridMultilevel"/>
    <w:tmpl w:val="7AEA0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6B35A0"/>
    <w:multiLevelType w:val="hybridMultilevel"/>
    <w:tmpl w:val="F900229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2462FD"/>
    <w:multiLevelType w:val="hybridMultilevel"/>
    <w:tmpl w:val="C38AF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F67DD"/>
    <w:multiLevelType w:val="hybridMultilevel"/>
    <w:tmpl w:val="AC2C9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C77C6"/>
    <w:multiLevelType w:val="multilevel"/>
    <w:tmpl w:val="38AC6FF4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2010281854">
    <w:abstractNumId w:val="14"/>
  </w:num>
  <w:num w:numId="2" w16cid:durableId="260114736">
    <w:abstractNumId w:val="14"/>
    <w:lvlOverride w:ilvl="0">
      <w:startOverride w:val="1"/>
    </w:lvlOverride>
  </w:num>
  <w:num w:numId="3" w16cid:durableId="899288119">
    <w:abstractNumId w:val="14"/>
  </w:num>
  <w:num w:numId="4" w16cid:durableId="1855146724">
    <w:abstractNumId w:val="14"/>
    <w:lvlOverride w:ilvl="0">
      <w:startOverride w:val="1"/>
    </w:lvlOverride>
  </w:num>
  <w:num w:numId="5" w16cid:durableId="1655715034">
    <w:abstractNumId w:val="8"/>
  </w:num>
  <w:num w:numId="6" w16cid:durableId="488713161">
    <w:abstractNumId w:val="14"/>
    <w:lvlOverride w:ilvl="0">
      <w:startOverride w:val="1"/>
    </w:lvlOverride>
  </w:num>
  <w:num w:numId="7" w16cid:durableId="15166525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8213167">
    <w:abstractNumId w:val="9"/>
  </w:num>
  <w:num w:numId="9" w16cid:durableId="20827501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90341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7307897">
    <w:abstractNumId w:val="7"/>
  </w:num>
  <w:num w:numId="12" w16cid:durableId="1757241338">
    <w:abstractNumId w:val="6"/>
  </w:num>
  <w:num w:numId="13" w16cid:durableId="788626573">
    <w:abstractNumId w:val="5"/>
  </w:num>
  <w:num w:numId="14" w16cid:durableId="723869485">
    <w:abstractNumId w:val="4"/>
  </w:num>
  <w:num w:numId="15" w16cid:durableId="886531922">
    <w:abstractNumId w:val="3"/>
  </w:num>
  <w:num w:numId="16" w16cid:durableId="1789930212">
    <w:abstractNumId w:val="2"/>
  </w:num>
  <w:num w:numId="17" w16cid:durableId="813908496">
    <w:abstractNumId w:val="1"/>
  </w:num>
  <w:num w:numId="18" w16cid:durableId="1469205353">
    <w:abstractNumId w:val="0"/>
  </w:num>
  <w:num w:numId="19" w16cid:durableId="2445827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795526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6715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20249971">
    <w:abstractNumId w:val="11"/>
  </w:num>
  <w:num w:numId="23" w16cid:durableId="776682181">
    <w:abstractNumId w:val="12"/>
  </w:num>
  <w:num w:numId="24" w16cid:durableId="985475708">
    <w:abstractNumId w:val="10"/>
  </w:num>
  <w:num w:numId="25" w16cid:durableId="2377852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F0"/>
    <w:rsid w:val="000150E9"/>
    <w:rsid w:val="00030E3C"/>
    <w:rsid w:val="0005015F"/>
    <w:rsid w:val="00072D27"/>
    <w:rsid w:val="00083C22"/>
    <w:rsid w:val="00086E87"/>
    <w:rsid w:val="000871A8"/>
    <w:rsid w:val="000A036B"/>
    <w:rsid w:val="000C3A78"/>
    <w:rsid w:val="000D0E4A"/>
    <w:rsid w:val="000F11B9"/>
    <w:rsid w:val="00102341"/>
    <w:rsid w:val="00105960"/>
    <w:rsid w:val="001073CE"/>
    <w:rsid w:val="00121553"/>
    <w:rsid w:val="00131CAB"/>
    <w:rsid w:val="00181431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5906"/>
    <w:rsid w:val="004B6D7F"/>
    <w:rsid w:val="004D785F"/>
    <w:rsid w:val="004E744B"/>
    <w:rsid w:val="004E7A51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61AEA"/>
    <w:rsid w:val="00785F9F"/>
    <w:rsid w:val="00794B27"/>
    <w:rsid w:val="007A0CA7"/>
    <w:rsid w:val="007A6C94"/>
    <w:rsid w:val="007A73CB"/>
    <w:rsid w:val="007A7846"/>
    <w:rsid w:val="007B19B7"/>
    <w:rsid w:val="007B2795"/>
    <w:rsid w:val="007F66F5"/>
    <w:rsid w:val="00812400"/>
    <w:rsid w:val="0082203C"/>
    <w:rsid w:val="008360A8"/>
    <w:rsid w:val="008416E0"/>
    <w:rsid w:val="00876370"/>
    <w:rsid w:val="00897BFF"/>
    <w:rsid w:val="008C61B9"/>
    <w:rsid w:val="00912477"/>
    <w:rsid w:val="009139AF"/>
    <w:rsid w:val="00943B06"/>
    <w:rsid w:val="0094462A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60D92"/>
    <w:rsid w:val="00A67F98"/>
    <w:rsid w:val="00A86EAC"/>
    <w:rsid w:val="00A923E7"/>
    <w:rsid w:val="00AA661C"/>
    <w:rsid w:val="00AA7A95"/>
    <w:rsid w:val="00AC2F58"/>
    <w:rsid w:val="00B369B4"/>
    <w:rsid w:val="00B53817"/>
    <w:rsid w:val="00B61F85"/>
    <w:rsid w:val="00BA3CC7"/>
    <w:rsid w:val="00BC7D3F"/>
    <w:rsid w:val="00BF457D"/>
    <w:rsid w:val="00BF4775"/>
    <w:rsid w:val="00CA0C45"/>
    <w:rsid w:val="00CC3AB0"/>
    <w:rsid w:val="00CF12AE"/>
    <w:rsid w:val="00D1798D"/>
    <w:rsid w:val="00D902A4"/>
    <w:rsid w:val="00D92CF0"/>
    <w:rsid w:val="00DB2323"/>
    <w:rsid w:val="00DB331E"/>
    <w:rsid w:val="00DB4090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B700D"/>
    <w:rsid w:val="00F13421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782F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Numerada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styleId="nfaseIntensa">
    <w:name w:val="Intense Emphasis"/>
    <w:basedOn w:val="Fontepargpadro"/>
    <w:uiPriority w:val="21"/>
    <w:qFormat/>
    <w:rPr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Commarcadore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484A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484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6B0B82"/>
    <w:rPr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B53817"/>
    <w:rPr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33B8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ha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33B83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33B83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33B83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33B83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33B83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33B83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33B83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33B83"/>
  </w:style>
  <w:style w:type="table" w:styleId="Grade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33B83"/>
  </w:style>
  <w:style w:type="character" w:customStyle="1" w:styleId="DataChar">
    <w:name w:val="Data Char"/>
    <w:basedOn w:val="Fontepargpadr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33B83"/>
  </w:style>
  <w:style w:type="character" w:styleId="Refdenotadefim">
    <w:name w:val="endnote reference"/>
    <w:basedOn w:val="Fontepargpadr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33B83"/>
    <w:rPr>
      <w:szCs w:val="20"/>
    </w:rPr>
  </w:style>
  <w:style w:type="table" w:styleId="TabeladeGrade1Clara-nfas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33B83"/>
  </w:style>
  <w:style w:type="paragraph" w:styleId="EndereoHTML">
    <w:name w:val="HTML Address"/>
    <w:basedOn w:val="Normal"/>
    <w:link w:val="EndereoHTML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33B83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33B83"/>
    <w:rPr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Recu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33B83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33B83"/>
  </w:style>
  <w:style w:type="character" w:styleId="Nmerodepgina">
    <w:name w:val="page number"/>
    <w:basedOn w:val="Fontepargpadro"/>
    <w:uiPriority w:val="99"/>
    <w:semiHidden/>
    <w:unhideWhenUsed/>
    <w:rsid w:val="00F33B83"/>
  </w:style>
  <w:style w:type="character" w:styleId="TextodoEspaoReservado">
    <w:name w:val="Placeholder Text"/>
    <w:basedOn w:val="Fontepargpadr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33B83"/>
  </w:style>
  <w:style w:type="character" w:customStyle="1" w:styleId="SaudaoChar">
    <w:name w:val="Saudação Char"/>
    <w:basedOn w:val="Fontepargpadro"/>
    <w:link w:val="Saudao"/>
    <w:uiPriority w:val="99"/>
    <w:semiHidden/>
    <w:rsid w:val="00F33B83"/>
  </w:style>
  <w:style w:type="paragraph" w:styleId="Assinatura">
    <w:name w:val="Signature"/>
    <w:basedOn w:val="Normal"/>
    <w:link w:val="Assinatura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33B83"/>
  </w:style>
  <w:style w:type="character" w:styleId="nfaseSutil">
    <w:name w:val="Subtle Emphasis"/>
    <w:basedOn w:val="Fontepargpadr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Pendente">
    <w:name w:val="Unresolved Mention"/>
    <w:basedOn w:val="Fontepargpadro"/>
    <w:uiPriority w:val="99"/>
    <w:semiHidden/>
    <w:unhideWhenUsed/>
    <w:rsid w:val="00A6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hyperlink" Target="https://support.office.com/pt-br/article/tips-for-editing-welcome-to-word-a7115782-e1c3-4a17-ae46-5ad889009a88?omkt=pt-B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hyperlink" Target="https://go.microsoft.com/fwlink/?linkid=854193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E08E101D-7CF9-47C1-8287-1C5673F39133%7dTF5517a15e-098e-45ec-8744-ffd85dafa90ee22b79b6_win32-31d4b3947a3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{E08E101D-7CF9-47C1-8287-1C5673F39133}TF5517a15e-098e-45ec-8744-ffd85dafa90ee22b79b6_win32-31d4b3947a31</Template>
  <TotalTime>0</TotalTime>
  <Pages>10</Pages>
  <Words>1252</Words>
  <Characters>6762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2026-04-28T00:43:00Z</dcterms:created>
  <dcterms:modified xsi:type="dcterms:W3CDTF">2026-04-28T00:56:00Z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