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47526" w14:textId="3F90FC3E" w:rsidR="000150E9" w:rsidRPr="000C3A78" w:rsidRDefault="000150E9" w:rsidP="0026504D">
      <w:pPr>
        <w:pStyle w:val="Ttulo"/>
        <w:rPr>
          <w:noProof/>
          <w:lang w:val="pt-BR"/>
        </w:rPr>
      </w:pPr>
      <w:r w:rsidRPr="000C3A78">
        <w:rPr>
          <w:noProof/>
          <w:lang w:val="pt-BR" w:bidi="pt-BR"/>
        </w:rPr>
        <w:drawing>
          <wp:anchor distT="0" distB="0" distL="114300" distR="114300" simplePos="0" relativeHeight="251666432" behindDoc="0" locked="1" layoutInCell="1" allowOverlap="1" wp14:anchorId="13169DD3" wp14:editId="77234E3B">
            <wp:simplePos x="0" y="0"/>
            <wp:positionH relativeFrom="margin">
              <wp:align>right</wp:align>
            </wp:positionH>
            <wp:positionV relativeFrom="page">
              <wp:posOffset>1847215</wp:posOffset>
            </wp:positionV>
            <wp:extent cx="685800" cy="621665"/>
            <wp:effectExtent l="0" t="0" r="0" b="0"/>
            <wp:wrapNone/>
            <wp:docPr id="192" name="Imagem 192" descr="Logotipo do Microsoft 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azerUmTour_Word_RevLogo-02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85800" cy="621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8800</wp14:pctWidth>
            </wp14:sizeRelH>
            <wp14:sizeRelV relativeFrom="page">
              <wp14:pctHeight>6200</wp14:pctHeight>
            </wp14:sizeRelV>
          </wp:anchor>
        </w:drawing>
      </w:r>
      <w:r w:rsidR="00EF025E" w:rsidRPr="00EF025E">
        <w:rPr>
          <w:noProof/>
          <w:lang w:val="pt-BR" w:bidi="pt-BR"/>
        </w:rPr>
        <w:t>Capítulo 5: Deixando o Site Profissional com Imagens e Bootstrap</w:t>
      </w:r>
    </w:p>
    <w:p w14:paraId="652DD1E2" w14:textId="7D5607B4" w:rsidR="009853E9" w:rsidRPr="000C3A78" w:rsidRDefault="00EF025E" w:rsidP="00943B06">
      <w:pPr>
        <w:rPr>
          <w:noProof/>
          <w:lang w:val="pt-BR" w:bidi="pt-BR"/>
        </w:rPr>
      </w:pPr>
      <w:bookmarkStart w:id="0" w:name="_Hlk487785372"/>
      <w:bookmarkEnd w:id="0"/>
      <w:r w:rsidRPr="00EF025E">
        <w:rPr>
          <w:noProof/>
          <w:lang w:val="pt-BR" w:bidi="pt-BR"/>
        </w:rPr>
        <w:t xml:space="preserve">Um site não vive apenas de dados e textos; ele precisa ser agradável aos olhos. No ASP.NET Core, toda a parte visual (imagens, cores, fontes e estilos) fica organizada em um lugar muito especial: a pasta </w:t>
      </w:r>
      <w:r w:rsidRPr="00EF025E">
        <w:rPr>
          <w:i/>
          <w:iCs/>
          <w:noProof/>
          <w:lang w:val="pt-BR" w:bidi="pt-BR"/>
        </w:rPr>
        <w:t>wwwroot</w:t>
      </w:r>
      <w:r w:rsidRPr="00EF025E">
        <w:rPr>
          <w:noProof/>
          <w:lang w:val="pt-BR" w:bidi="pt-BR"/>
        </w:rPr>
        <w:t>.</w:t>
      </w:r>
    </w:p>
    <w:p w14:paraId="7CBE3506" w14:textId="44B0A02A" w:rsidR="0026484A" w:rsidRPr="000C3A78" w:rsidRDefault="00EF025E" w:rsidP="0026504D">
      <w:pPr>
        <w:pStyle w:val="Ttulo1"/>
        <w:rPr>
          <w:noProof/>
          <w:lang w:val="pt-BR"/>
        </w:rPr>
      </w:pPr>
      <w:r w:rsidRPr="00EF025E">
        <w:rPr>
          <w:noProof/>
          <w:lang w:val="pt-BR" w:bidi="pt-BR"/>
        </w:rPr>
        <w:t>A Pasta wwwroot (A Vitrine do Site)</w:t>
      </w:r>
    </w:p>
    <w:p w14:paraId="076EA1E2" w14:textId="4E1691B0" w:rsidR="00EF025E" w:rsidRPr="00EF025E" w:rsidRDefault="00EF025E" w:rsidP="00EF025E">
      <w:pPr>
        <w:rPr>
          <w:noProof/>
          <w:lang w:val="pt-BR" w:bidi="pt-BR"/>
        </w:rPr>
      </w:pPr>
      <w:r w:rsidRPr="00EF025E">
        <w:rPr>
          <w:noProof/>
          <w:lang w:val="pt-BR" w:bidi="pt-BR"/>
        </w:rPr>
        <w:t>Lembra que o código C# roda "escondido" no servidor (Back-end)? O navegador do usuário (Chrome, Edge, etc.) não tem permissão para ver seus arquivos .cs.</w:t>
      </w:r>
    </w:p>
    <w:p w14:paraId="28051B52" w14:textId="3A44FDB8" w:rsidR="006B0B82" w:rsidRDefault="00EF025E" w:rsidP="00EF025E">
      <w:pPr>
        <w:rPr>
          <w:noProof/>
          <w:lang w:val="pt-BR" w:bidi="pt-BR"/>
        </w:rPr>
      </w:pPr>
      <w:r w:rsidRPr="00EF025E">
        <w:rPr>
          <w:noProof/>
          <w:lang w:val="pt-BR" w:bidi="pt-BR"/>
        </w:rPr>
        <w:t>A única pasta do projeto inteiro que o navegador tem permissão para acessar diretamente é a wwwroot. Ela é a vitrine do seu site.</w:t>
      </w:r>
    </w:p>
    <w:p w14:paraId="2EED4AB7" w14:textId="4855A061" w:rsidR="00EF025E" w:rsidRDefault="00EF025E" w:rsidP="00EF025E">
      <w:pPr>
        <w:pStyle w:val="PargrafodaLista"/>
        <w:numPr>
          <w:ilvl w:val="0"/>
          <w:numId w:val="19"/>
        </w:numPr>
        <w:rPr>
          <w:noProof/>
          <w:lang w:val="pt-BR"/>
        </w:rPr>
      </w:pPr>
      <w:r w:rsidRPr="00EF025E">
        <w:rPr>
          <w:noProof/>
          <w:lang w:val="pt-BR"/>
        </w:rPr>
        <w:t>Tudo o que for estático (imagens .jpg/.png, arquivos de estilo .css, e scripts .js) deve ser colocado dentro dela.</w:t>
      </w:r>
    </w:p>
    <w:p w14:paraId="0958E80F" w14:textId="0D9D7A9C" w:rsidR="00EF025E" w:rsidRDefault="00EF025E" w:rsidP="00EF025E">
      <w:pPr>
        <w:rPr>
          <w:noProof/>
          <w:lang w:val="pt-BR"/>
        </w:rPr>
      </w:pPr>
      <w:r w:rsidRPr="00EF025E">
        <w:rPr>
          <w:noProof/>
          <w:lang w:val="pt-BR"/>
        </w:rPr>
        <w:t>Como adicionar uma Imagem:</w:t>
      </w:r>
    </w:p>
    <w:p w14:paraId="3DB030FE" w14:textId="6F5C792C" w:rsidR="00EF025E" w:rsidRPr="00EF025E" w:rsidRDefault="00EF025E" w:rsidP="00EF025E">
      <w:pPr>
        <w:pStyle w:val="Numerada"/>
        <w:numPr>
          <w:ilvl w:val="0"/>
          <w:numId w:val="3"/>
        </w:numPr>
        <w:rPr>
          <w:noProof/>
          <w:lang w:val="pt-BR" w:bidi="pt-BR"/>
        </w:rPr>
      </w:pPr>
      <w:r w:rsidRPr="00EF025E">
        <w:rPr>
          <w:noProof/>
          <w:lang w:val="pt-BR" w:bidi="pt-BR"/>
        </w:rPr>
        <w:t>Vá até o navegador de internet e baixe uma imagem de sua preferência (por exemplo, o logotipo da Etec ou uma imagem de tecnologia). Salve-a no seu computador com um nome simples, como logo.png ou escola.jpg.</w:t>
      </w:r>
    </w:p>
    <w:p w14:paraId="5B547BC3" w14:textId="7842CD09" w:rsidR="00EF025E" w:rsidRPr="00EF025E" w:rsidRDefault="00EF025E" w:rsidP="00EF025E">
      <w:pPr>
        <w:pStyle w:val="Numerada"/>
        <w:numPr>
          <w:ilvl w:val="0"/>
          <w:numId w:val="3"/>
        </w:numPr>
        <w:rPr>
          <w:noProof/>
          <w:lang w:val="pt-BR" w:bidi="pt-BR"/>
        </w:rPr>
      </w:pPr>
      <w:r w:rsidRPr="00EF025E">
        <w:rPr>
          <w:noProof/>
          <w:lang w:val="pt-BR" w:bidi="pt-BR"/>
        </w:rPr>
        <w:t>No VS Code, abra a pasta wwwroot.</w:t>
      </w:r>
    </w:p>
    <w:p w14:paraId="126434B2" w14:textId="490E05D6" w:rsidR="00EF025E" w:rsidRPr="00EF025E" w:rsidRDefault="00EF025E" w:rsidP="00EF025E">
      <w:pPr>
        <w:pStyle w:val="Numerada"/>
        <w:numPr>
          <w:ilvl w:val="0"/>
          <w:numId w:val="3"/>
        </w:numPr>
        <w:rPr>
          <w:noProof/>
          <w:lang w:val="pt-BR" w:bidi="pt-BR"/>
        </w:rPr>
      </w:pPr>
      <w:r w:rsidRPr="00EF025E">
        <w:rPr>
          <w:noProof/>
          <w:lang w:val="pt-BR" w:bidi="pt-BR"/>
        </w:rPr>
        <w:t>Você verá que já existem pastas lá dentro (como css, js, lib). Clique com o botão direito na pasta wwwroot e crie uma New Folder (Nova Pasta) chamada images.</w:t>
      </w:r>
    </w:p>
    <w:p w14:paraId="0E88E60A" w14:textId="424EF7C1" w:rsidR="00EF025E" w:rsidRDefault="00EF025E" w:rsidP="00EF025E">
      <w:pPr>
        <w:pStyle w:val="Numerada"/>
        <w:rPr>
          <w:noProof/>
          <w:lang w:val="pt-BR"/>
        </w:rPr>
      </w:pPr>
      <w:r w:rsidRPr="00EF025E">
        <w:rPr>
          <w:noProof/>
          <w:lang w:val="pt-BR" w:bidi="pt-BR"/>
        </w:rPr>
        <w:t>Arraste a imagem que você baixou do seu computador para dentro dessa nova pasta images no VS Code.</w:t>
      </w:r>
    </w:p>
    <w:p w14:paraId="52DCD7F7" w14:textId="77777777" w:rsidR="00EF025E" w:rsidRPr="00EF025E" w:rsidRDefault="00EF025E" w:rsidP="00EF025E">
      <w:pPr>
        <w:pStyle w:val="Numerada"/>
        <w:numPr>
          <w:ilvl w:val="0"/>
          <w:numId w:val="0"/>
        </w:numPr>
        <w:ind w:left="432"/>
        <w:rPr>
          <w:noProof/>
          <w:lang w:val="pt-BR"/>
        </w:rPr>
      </w:pPr>
    </w:p>
    <w:p w14:paraId="7523FB77" w14:textId="77777777" w:rsidR="00EF025E" w:rsidRPr="00EF025E" w:rsidRDefault="00EF025E" w:rsidP="00EF025E">
      <w:pPr>
        <w:pStyle w:val="Numerada"/>
        <w:numPr>
          <w:ilvl w:val="0"/>
          <w:numId w:val="0"/>
        </w:numPr>
        <w:ind w:left="792" w:hanging="360"/>
        <w:rPr>
          <w:noProof/>
          <w:lang w:val="pt-BR"/>
        </w:rPr>
      </w:pPr>
      <w:r w:rsidRPr="00EF025E">
        <w:rPr>
          <w:noProof/>
          <w:lang w:val="pt-BR"/>
        </w:rPr>
        <w:t>Como mostrar a imagem na tela:</w:t>
      </w:r>
    </w:p>
    <w:p w14:paraId="2329BD69" w14:textId="0072FF58" w:rsidR="00EF025E" w:rsidRDefault="00EF025E" w:rsidP="00EF025E">
      <w:pPr>
        <w:pStyle w:val="Numerada"/>
        <w:numPr>
          <w:ilvl w:val="0"/>
          <w:numId w:val="0"/>
        </w:numPr>
        <w:ind w:left="792" w:hanging="360"/>
        <w:rPr>
          <w:noProof/>
          <w:lang w:val="pt-BR"/>
        </w:rPr>
      </w:pPr>
      <w:r w:rsidRPr="00EF025E">
        <w:rPr>
          <w:noProof/>
          <w:lang w:val="pt-BR"/>
        </w:rPr>
        <w:lastRenderedPageBreak/>
        <w:t>Para exibir essa imagem no site, vá até o arquivo Views/Home/Index.cshtml e adicione a tag &lt;img&gt; do HTML.</w:t>
      </w:r>
    </w:p>
    <w:p w14:paraId="4988BA55" w14:textId="77777777" w:rsidR="00EF025E" w:rsidRDefault="00EF025E" w:rsidP="00EF025E">
      <w:pPr>
        <w:pStyle w:val="Numerada"/>
        <w:numPr>
          <w:ilvl w:val="0"/>
          <w:numId w:val="0"/>
        </w:numPr>
        <w:ind w:left="792" w:hanging="360"/>
        <w:rPr>
          <w:noProof/>
          <w:lang w:val="pt-BR"/>
        </w:rPr>
      </w:pPr>
    </w:p>
    <w:p w14:paraId="4ACC7B4C" w14:textId="77777777" w:rsidR="00EF025E" w:rsidRPr="00EF025E" w:rsidRDefault="00EF025E" w:rsidP="00EF025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EF025E">
        <w:rPr>
          <w:rFonts w:ascii="Consolas" w:eastAsia="Times New Roman" w:hAnsi="Consolas" w:cs="Times New Roman"/>
          <w:color w:val="8B949E"/>
          <w:sz w:val="21"/>
          <w:szCs w:val="21"/>
          <w:lang w:val="pt-BR" w:eastAsia="pt-BR"/>
        </w:rPr>
        <w:t>&lt;!-- O símbolo ~ (til) diz ao ASP.NET para procurar a partir da pasta wwwroot --&gt;</w:t>
      </w:r>
    </w:p>
    <w:p w14:paraId="21A2FFEF" w14:textId="77777777" w:rsidR="00EF025E" w:rsidRPr="00EF025E" w:rsidRDefault="00EF025E" w:rsidP="00EF025E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EF025E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</w:t>
      </w:r>
      <w:r w:rsidRPr="00EF025E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img</w:t>
      </w:r>
      <w:r w:rsidRPr="00EF025E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r w:rsidRPr="00EF025E">
        <w:rPr>
          <w:rFonts w:ascii="Consolas" w:eastAsia="Times New Roman" w:hAnsi="Consolas" w:cs="Times New Roman"/>
          <w:color w:val="9CDCFE"/>
          <w:sz w:val="21"/>
          <w:szCs w:val="21"/>
          <w:lang w:val="pt-BR" w:eastAsia="pt-BR"/>
        </w:rPr>
        <w:t>src</w:t>
      </w:r>
      <w:r w:rsidRPr="00EF025E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=</w:t>
      </w:r>
      <w:r w:rsidRPr="00EF025E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"~/images/logo.png"</w:t>
      </w:r>
      <w:r w:rsidRPr="00EF025E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r w:rsidRPr="00EF025E">
        <w:rPr>
          <w:rFonts w:ascii="Consolas" w:eastAsia="Times New Roman" w:hAnsi="Consolas" w:cs="Times New Roman"/>
          <w:color w:val="9CDCFE"/>
          <w:sz w:val="21"/>
          <w:szCs w:val="21"/>
          <w:lang w:val="pt-BR" w:eastAsia="pt-BR"/>
        </w:rPr>
        <w:t>alt</w:t>
      </w:r>
      <w:r w:rsidRPr="00EF025E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=</w:t>
      </w:r>
      <w:r w:rsidRPr="00EF025E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"Logotipo da Escola"</w:t>
      </w:r>
      <w:r w:rsidRPr="00EF025E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r w:rsidRPr="00EF025E">
        <w:rPr>
          <w:rFonts w:ascii="Consolas" w:eastAsia="Times New Roman" w:hAnsi="Consolas" w:cs="Times New Roman"/>
          <w:color w:val="9CDCFE"/>
          <w:sz w:val="21"/>
          <w:szCs w:val="21"/>
          <w:lang w:val="pt-BR" w:eastAsia="pt-BR"/>
        </w:rPr>
        <w:t>width</w:t>
      </w:r>
      <w:r w:rsidRPr="00EF025E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=</w:t>
      </w:r>
      <w:r w:rsidRPr="00EF025E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"200"</w:t>
      </w:r>
      <w:r w:rsidRPr="00EF025E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r w:rsidRPr="00EF025E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/&gt;</w:t>
      </w:r>
    </w:p>
    <w:p w14:paraId="7C5FF3A6" w14:textId="7AE39C1E" w:rsidR="0026484A" w:rsidRPr="000C3A78" w:rsidRDefault="004E78C3" w:rsidP="0026504D">
      <w:pPr>
        <w:pStyle w:val="Ttulo1QuebradePgina"/>
        <w:rPr>
          <w:noProof/>
          <w:lang w:val="pt-BR"/>
        </w:rPr>
      </w:pPr>
      <w:r w:rsidRPr="004E78C3">
        <w:rPr>
          <w:noProof/>
          <w:lang w:val="pt-BR" w:bidi="pt-BR"/>
        </w:rPr>
        <w:lastRenderedPageBreak/>
        <w:t>A Mágica do Bootstrap</w:t>
      </w:r>
    </w:p>
    <w:p w14:paraId="00E44AF0" w14:textId="186B17D3" w:rsidR="00CA5064" w:rsidRPr="00CA5064" w:rsidRDefault="00CA5064" w:rsidP="00CA5064">
      <w:pPr>
        <w:rPr>
          <w:noProof/>
          <w:lang w:val="pt-BR"/>
        </w:rPr>
      </w:pPr>
      <w:r w:rsidRPr="00CA5064">
        <w:rPr>
          <w:noProof/>
          <w:lang w:val="pt-BR"/>
        </w:rPr>
        <w:t>Escrever CSS do zero para deixar botões arredondados e bonitos dá muito trabalho. É por isso que o projeto ASP.NET MVC já vem com o Bootstrap instalado (ele fica dentro da pasta wwwroot/lib/bootstrap).</w:t>
      </w:r>
    </w:p>
    <w:p w14:paraId="2B0C8F1F" w14:textId="5F7DB957" w:rsidR="00CA5064" w:rsidRPr="00CA5064" w:rsidRDefault="00CA5064" w:rsidP="00CA5064">
      <w:pPr>
        <w:rPr>
          <w:noProof/>
          <w:lang w:val="pt-BR"/>
        </w:rPr>
      </w:pPr>
      <w:r w:rsidRPr="00CA5064">
        <w:rPr>
          <w:noProof/>
          <w:lang w:val="pt-BR"/>
        </w:rPr>
        <w:t>O Bootstrap é uma biblioteca criada pelo Twitter que possui milhares de estilos prontos. Você só precisa chamar a classe (class) no seu HTML.</w:t>
      </w:r>
    </w:p>
    <w:p w14:paraId="1BDB4F43" w14:textId="77777777" w:rsidR="00CA5064" w:rsidRPr="00CA5064" w:rsidRDefault="00CA5064" w:rsidP="00CA5064">
      <w:pPr>
        <w:rPr>
          <w:noProof/>
          <w:lang w:val="pt-BR"/>
        </w:rPr>
      </w:pPr>
      <w:r w:rsidRPr="00CA5064">
        <w:rPr>
          <w:noProof/>
          <w:lang w:val="pt-BR"/>
        </w:rPr>
        <w:t>Exemplo Prático com Botões:</w:t>
      </w:r>
    </w:p>
    <w:p w14:paraId="5C700213" w14:textId="477C7D41" w:rsidR="00CA5064" w:rsidRPr="000C3A78" w:rsidRDefault="00CA5064" w:rsidP="00CA5064">
      <w:pPr>
        <w:rPr>
          <w:noProof/>
          <w:lang w:val="pt-BR"/>
        </w:rPr>
      </w:pPr>
      <w:r w:rsidRPr="00CA5064">
        <w:rPr>
          <w:noProof/>
          <w:lang w:val="pt-BR"/>
        </w:rPr>
        <w:t>Em vez de um link sem graça, podemos transformá-lo em um botão chamativo. No seu arquivo Index.cshtml, digite:</w:t>
      </w:r>
    </w:p>
    <w:p w14:paraId="38C7CF3A" w14:textId="77777777" w:rsidR="00CA5064" w:rsidRPr="00CA5064" w:rsidRDefault="00CA5064" w:rsidP="00CA506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CA5064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</w:t>
      </w:r>
      <w:r w:rsidRPr="00CA5064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a</w:t>
      </w:r>
      <w:r w:rsidRPr="00CA506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r w:rsidRPr="00CA5064">
        <w:rPr>
          <w:rFonts w:ascii="Consolas" w:eastAsia="Times New Roman" w:hAnsi="Consolas" w:cs="Times New Roman"/>
          <w:color w:val="9CDCFE"/>
          <w:sz w:val="21"/>
          <w:szCs w:val="21"/>
          <w:lang w:val="pt-BR" w:eastAsia="pt-BR"/>
        </w:rPr>
        <w:t>href</w:t>
      </w:r>
      <w:r w:rsidRPr="00CA506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=</w:t>
      </w:r>
      <w:r w:rsidRPr="00CA5064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"#"</w:t>
      </w:r>
      <w:r w:rsidRPr="00CA506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r w:rsidRPr="00CA5064">
        <w:rPr>
          <w:rFonts w:ascii="Consolas" w:eastAsia="Times New Roman" w:hAnsi="Consolas" w:cs="Times New Roman"/>
          <w:color w:val="9CDCFE"/>
          <w:sz w:val="21"/>
          <w:szCs w:val="21"/>
          <w:lang w:val="pt-BR" w:eastAsia="pt-BR"/>
        </w:rPr>
        <w:t>class</w:t>
      </w:r>
      <w:r w:rsidRPr="00CA506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=</w:t>
      </w:r>
      <w:r w:rsidRPr="00CA5064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"btn btn-primary"</w:t>
      </w:r>
      <w:r w:rsidRPr="00CA5064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  <w:r w:rsidRPr="00CA506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Clique Aqui</w:t>
      </w:r>
      <w:r w:rsidRPr="00CA5064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&lt;/</w:t>
      </w:r>
      <w:r w:rsidRPr="00CA5064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a</w:t>
      </w:r>
      <w:r w:rsidRPr="00CA5064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</w:p>
    <w:p w14:paraId="6465A747" w14:textId="77777777" w:rsidR="00CA5064" w:rsidRPr="00CA5064" w:rsidRDefault="00CA5064" w:rsidP="00CA506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CA506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CA506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a</w:t>
      </w:r>
      <w:r w:rsidRPr="00CA506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CA506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href</w:t>
      </w:r>
      <w:r w:rsidRPr="00CA506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CA506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"#"</w:t>
      </w:r>
      <w:r w:rsidRPr="00CA506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CA506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class</w:t>
      </w:r>
      <w:r w:rsidRPr="00CA506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CA506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"btn btn-success"</w:t>
      </w:r>
      <w:r w:rsidRPr="00CA506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  <w:r w:rsidRPr="00CA506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Salvar</w:t>
      </w:r>
      <w:r w:rsidRPr="00CA506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&lt;/</w:t>
      </w:r>
      <w:r w:rsidRPr="00CA506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a</w:t>
      </w:r>
      <w:r w:rsidRPr="00CA506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2ACF4C60" w14:textId="77777777" w:rsidR="00CA5064" w:rsidRPr="00CA5064" w:rsidRDefault="00CA5064" w:rsidP="00CA506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CA5064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</w:t>
      </w:r>
      <w:r w:rsidRPr="00CA5064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a</w:t>
      </w:r>
      <w:r w:rsidRPr="00CA506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r w:rsidRPr="00CA5064">
        <w:rPr>
          <w:rFonts w:ascii="Consolas" w:eastAsia="Times New Roman" w:hAnsi="Consolas" w:cs="Times New Roman"/>
          <w:color w:val="9CDCFE"/>
          <w:sz w:val="21"/>
          <w:szCs w:val="21"/>
          <w:lang w:val="pt-BR" w:eastAsia="pt-BR"/>
        </w:rPr>
        <w:t>href</w:t>
      </w:r>
      <w:r w:rsidRPr="00CA506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=</w:t>
      </w:r>
      <w:r w:rsidRPr="00CA5064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"#"</w:t>
      </w:r>
      <w:r w:rsidRPr="00CA506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r w:rsidRPr="00CA5064">
        <w:rPr>
          <w:rFonts w:ascii="Consolas" w:eastAsia="Times New Roman" w:hAnsi="Consolas" w:cs="Times New Roman"/>
          <w:color w:val="9CDCFE"/>
          <w:sz w:val="21"/>
          <w:szCs w:val="21"/>
          <w:lang w:val="pt-BR" w:eastAsia="pt-BR"/>
        </w:rPr>
        <w:t>class</w:t>
      </w:r>
      <w:r w:rsidRPr="00CA506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=</w:t>
      </w:r>
      <w:r w:rsidRPr="00CA5064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"btn btn-danger"</w:t>
      </w:r>
      <w:r w:rsidRPr="00CA5064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  <w:r w:rsidRPr="00CA506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Excluir</w:t>
      </w:r>
      <w:r w:rsidRPr="00CA5064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&lt;/</w:t>
      </w:r>
      <w:r w:rsidRPr="00CA5064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a</w:t>
      </w:r>
      <w:r w:rsidRPr="00CA5064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</w:p>
    <w:p w14:paraId="4A8711F4" w14:textId="59841996" w:rsidR="00CA5064" w:rsidRPr="00CA5064" w:rsidRDefault="00CA5064" w:rsidP="00CA5064">
      <w:pPr>
        <w:pStyle w:val="PargrafodaLista"/>
        <w:numPr>
          <w:ilvl w:val="0"/>
          <w:numId w:val="19"/>
        </w:numPr>
        <w:rPr>
          <w:noProof/>
          <w:lang w:val="pt-BR"/>
        </w:rPr>
      </w:pPr>
      <w:r w:rsidRPr="00CA5064">
        <w:rPr>
          <w:noProof/>
          <w:lang w:val="pt-BR"/>
        </w:rPr>
        <w:t>btn avisa que é um botão.</w:t>
      </w:r>
    </w:p>
    <w:p w14:paraId="7E7285ED" w14:textId="3AC8A5A4" w:rsidR="0026484A" w:rsidRDefault="00CA5064" w:rsidP="00CA5064">
      <w:pPr>
        <w:pStyle w:val="PargrafodaLista"/>
        <w:numPr>
          <w:ilvl w:val="0"/>
          <w:numId w:val="19"/>
        </w:numPr>
        <w:rPr>
          <w:noProof/>
          <w:lang w:val="pt-BR"/>
        </w:rPr>
      </w:pPr>
      <w:r w:rsidRPr="00CA5064">
        <w:rPr>
          <w:noProof/>
          <w:lang w:val="pt-BR"/>
        </w:rPr>
        <w:t>btn-primary pinta de azul, btn-success de verde, e btn-danger de vermelho.</w:t>
      </w:r>
    </w:p>
    <w:p w14:paraId="2DAA5B7F" w14:textId="3BF05E3E" w:rsidR="00CA5064" w:rsidRDefault="00CA5064" w:rsidP="00CA5064">
      <w:pPr>
        <w:rPr>
          <w:noProof/>
          <w:lang w:val="pt-BR"/>
        </w:rPr>
      </w:pPr>
      <w:r w:rsidRPr="00CA5064">
        <w:rPr>
          <w:noProof/>
          <w:lang w:val="pt-BR"/>
        </w:rPr>
        <w:t>Exemplo Prático com Alertas:</w:t>
      </w:r>
    </w:p>
    <w:p w14:paraId="79C0BF3B" w14:textId="77777777" w:rsidR="00CA5064" w:rsidRPr="00CA5064" w:rsidRDefault="00CA5064" w:rsidP="00CA506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CA506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CA5064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div</w:t>
      </w:r>
      <w:r w:rsidRPr="00CA506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CA5064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class</w:t>
      </w:r>
      <w:r w:rsidRPr="00CA506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CA5064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"alert alert-warning"</w:t>
      </w:r>
      <w:r w:rsidRPr="00CA5064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72752774" w14:textId="77777777" w:rsidR="00CA5064" w:rsidRPr="00CA5064" w:rsidRDefault="00CA5064" w:rsidP="00CA506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CA5064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CA5064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</w:t>
      </w:r>
      <w:r w:rsidRPr="00CA5064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strong</w:t>
      </w:r>
      <w:r w:rsidRPr="00CA5064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  <w:r w:rsidRPr="00CA506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Aviso:</w:t>
      </w:r>
      <w:r w:rsidRPr="00CA5064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&lt;/</w:t>
      </w:r>
      <w:r w:rsidRPr="00CA5064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strong</w:t>
      </w:r>
      <w:r w:rsidRPr="00CA5064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  <w:r w:rsidRPr="00CA5064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O sistema entrará em manutenção amanhã.</w:t>
      </w:r>
    </w:p>
    <w:p w14:paraId="13777212" w14:textId="77777777" w:rsidR="00CA5064" w:rsidRPr="00CA5064" w:rsidRDefault="00CA5064" w:rsidP="00CA5064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CA5064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&lt;/</w:t>
      </w:r>
      <w:r w:rsidRPr="00CA5064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div</w:t>
      </w:r>
      <w:r w:rsidRPr="00CA5064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</w:p>
    <w:p w14:paraId="6113D52C" w14:textId="77777777" w:rsidR="00CA5064" w:rsidRPr="00CA5064" w:rsidRDefault="00CA5064" w:rsidP="00CA5064">
      <w:pPr>
        <w:rPr>
          <w:noProof/>
          <w:lang w:val="pt-BR"/>
        </w:rPr>
      </w:pPr>
    </w:p>
    <w:p w14:paraId="0A88CC76" w14:textId="2DB1F82D" w:rsidR="00457BEB" w:rsidRPr="000C3A78" w:rsidRDefault="00CA5064" w:rsidP="0026504D">
      <w:pPr>
        <w:pStyle w:val="Ttulo1"/>
        <w:rPr>
          <w:noProof/>
          <w:lang w:val="pt-BR"/>
        </w:rPr>
      </w:pPr>
      <w:r w:rsidRPr="00CA5064">
        <w:rPr>
          <w:noProof/>
          <w:lang w:val="pt-BR" w:bidi="pt-BR"/>
        </w:rPr>
        <w:t>Exercícios Práticos</w:t>
      </w:r>
    </w:p>
    <w:p w14:paraId="3D188BFB" w14:textId="65C6A3ED" w:rsidR="006B0B82" w:rsidRPr="000C3A78" w:rsidRDefault="000A6892" w:rsidP="00B53817">
      <w:pPr>
        <w:rPr>
          <w:noProof/>
          <w:lang w:val="pt-BR"/>
        </w:rPr>
      </w:pPr>
      <w:r w:rsidRPr="000A6892">
        <w:rPr>
          <w:noProof/>
          <w:lang w:val="pt-BR" w:bidi="pt-BR"/>
        </w:rPr>
        <w:t>Chegou a hora de aplicar o design nas páginas que vocês construíram nos capítulos anteriores!</w:t>
      </w:r>
    </w:p>
    <w:p w14:paraId="10D37482" w14:textId="77777777" w:rsidR="000A6892" w:rsidRPr="000A6892" w:rsidRDefault="000A6892" w:rsidP="000A6892">
      <w:pPr>
        <w:rPr>
          <w:b/>
          <w:bCs/>
          <w:noProof/>
          <w:lang w:val="pt-BR"/>
        </w:rPr>
      </w:pPr>
      <w:r w:rsidRPr="000A6892">
        <w:rPr>
          <w:b/>
          <w:bCs/>
          <w:noProof/>
          <w:lang w:val="pt-BR"/>
        </w:rPr>
        <w:t>Exercício 1: Colocando o Logo no Menu Principal</w:t>
      </w:r>
    </w:p>
    <w:p w14:paraId="416D98F9" w14:textId="4F13FF5A" w:rsidR="00457BEB" w:rsidRPr="000C3A78" w:rsidRDefault="000A6892" w:rsidP="000A6892">
      <w:pPr>
        <w:rPr>
          <w:noProof/>
          <w:lang w:val="pt-BR"/>
        </w:rPr>
      </w:pPr>
      <w:r w:rsidRPr="000A6892">
        <w:rPr>
          <w:noProof/>
          <w:lang w:val="pt-BR"/>
        </w:rPr>
        <w:t>Vamos trocar o texto simples do menu superior por uma imagem.</w:t>
      </w:r>
    </w:p>
    <w:p w14:paraId="07419CF2" w14:textId="3E24B5CC" w:rsidR="000A6892" w:rsidRPr="000A6892" w:rsidRDefault="000A6892" w:rsidP="000A6892">
      <w:pPr>
        <w:pStyle w:val="Numerada"/>
        <w:numPr>
          <w:ilvl w:val="0"/>
          <w:numId w:val="22"/>
        </w:numPr>
        <w:rPr>
          <w:noProof/>
          <w:lang w:val="pt-BR" w:bidi="pt-BR"/>
        </w:rPr>
      </w:pPr>
      <w:r w:rsidRPr="000A6892">
        <w:rPr>
          <w:noProof/>
          <w:lang w:val="pt-BR" w:bidi="pt-BR"/>
        </w:rPr>
        <w:t>Certifique-se de que você colocou uma imagem chamada logo.png (ou .jpg) na pasta wwwroot/images.</w:t>
      </w:r>
    </w:p>
    <w:p w14:paraId="4966EC2B" w14:textId="57B56A00" w:rsidR="000A6892" w:rsidRPr="000A6892" w:rsidRDefault="000A6892" w:rsidP="000A6892">
      <w:pPr>
        <w:pStyle w:val="Numerada"/>
        <w:rPr>
          <w:noProof/>
          <w:lang w:val="pt-BR" w:bidi="pt-BR"/>
        </w:rPr>
      </w:pPr>
      <w:r w:rsidRPr="000A6892">
        <w:rPr>
          <w:noProof/>
          <w:lang w:val="pt-BR" w:bidi="pt-BR"/>
        </w:rPr>
        <w:t>Abra o arquivo mestre do site: Views/Shared/_Layout.cshtml.</w:t>
      </w:r>
    </w:p>
    <w:p w14:paraId="0C7F158D" w14:textId="77777777" w:rsidR="000A6892" w:rsidRPr="000A6892" w:rsidRDefault="000A6892" w:rsidP="000A6892">
      <w:pPr>
        <w:pStyle w:val="Numerada"/>
        <w:rPr>
          <w:noProof/>
          <w:lang w:val="pt-BR" w:bidi="pt-BR"/>
        </w:rPr>
      </w:pPr>
      <w:r w:rsidRPr="000A6892">
        <w:rPr>
          <w:noProof/>
          <w:lang w:val="pt-BR" w:bidi="pt-BR"/>
        </w:rPr>
        <w:t>Procure a linha de código parecida com esta (é o título do site no canto superior esquerdo):</w:t>
      </w:r>
    </w:p>
    <w:p w14:paraId="48D349F7" w14:textId="5AE9EEB6" w:rsidR="000A6892" w:rsidRPr="000A6892" w:rsidRDefault="000A6892" w:rsidP="000A6892">
      <w:pPr>
        <w:pStyle w:val="Numerada"/>
        <w:numPr>
          <w:ilvl w:val="0"/>
          <w:numId w:val="0"/>
        </w:numPr>
        <w:ind w:left="432"/>
        <w:rPr>
          <w:noProof/>
          <w:lang w:val="en-US" w:bidi="pt-BR"/>
        </w:rPr>
      </w:pPr>
      <w:r w:rsidRPr="000A6892">
        <w:rPr>
          <w:noProof/>
          <w:lang w:val="en-US" w:bidi="pt-BR"/>
        </w:rPr>
        <w:t>&lt;a class="navbar-brand" asp-area="" asp-controller="Home" asp-action="Index"&gt;MeuSite&lt;/a&gt;</w:t>
      </w:r>
    </w:p>
    <w:p w14:paraId="780B1F57" w14:textId="6CC97706" w:rsidR="006B0B82" w:rsidRDefault="000A6892" w:rsidP="000A6892">
      <w:pPr>
        <w:pStyle w:val="Numerada"/>
        <w:rPr>
          <w:noProof/>
          <w:lang w:val="pt-BR"/>
        </w:rPr>
      </w:pPr>
      <w:r w:rsidRPr="000A6892">
        <w:rPr>
          <w:noProof/>
          <w:lang w:val="pt-BR" w:bidi="pt-BR"/>
        </w:rPr>
        <w:lastRenderedPageBreak/>
        <w:t>Substitua a palavra "MeuSite" por uma tag de imagem, deixando a linha assim:</w:t>
      </w:r>
    </w:p>
    <w:p w14:paraId="6D0B5388" w14:textId="77777777" w:rsidR="000A6892" w:rsidRPr="000A6892" w:rsidRDefault="000A6892" w:rsidP="000A6892">
      <w:pPr>
        <w:pStyle w:val="Numerada"/>
        <w:numPr>
          <w:ilvl w:val="0"/>
          <w:numId w:val="0"/>
        </w:numPr>
        <w:shd w:val="clear" w:color="auto" w:fill="121314"/>
        <w:spacing w:before="0" w:line="285" w:lineRule="atLeast"/>
        <w:ind w:left="792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0A6892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a</w:t>
      </w: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0A6892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class</w:t>
      </w: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0A6892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"navbar-brand"</w:t>
      </w: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0A6892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asp-area</w:t>
      </w: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0A6892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""</w:t>
      </w: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0A6892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asp-controller</w:t>
      </w: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0A6892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"Home"</w:t>
      </w: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0A6892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asp-action</w:t>
      </w: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0A6892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"Index"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66907221" w14:textId="77777777" w:rsidR="000A6892" w:rsidRPr="000A6892" w:rsidRDefault="000A6892" w:rsidP="000A6892">
      <w:pPr>
        <w:pStyle w:val="Numerada"/>
        <w:numPr>
          <w:ilvl w:val="0"/>
          <w:numId w:val="0"/>
        </w:numPr>
        <w:shd w:val="clear" w:color="auto" w:fill="121314"/>
        <w:spacing w:before="0" w:line="285" w:lineRule="atLeast"/>
        <w:ind w:left="792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0A6892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img</w:t>
      </w: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0A6892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src</w:t>
      </w: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0A6892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"~/images/logo.png"</w:t>
      </w: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0A6892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height</w:t>
      </w: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0A6892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"30"</w:t>
      </w: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0A6892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alt</w:t>
      </w: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0A6892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"Logo"</w:t>
      </w: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/&gt;</w:t>
      </w:r>
    </w:p>
    <w:p w14:paraId="4E774137" w14:textId="77777777" w:rsidR="000A6892" w:rsidRPr="000A6892" w:rsidRDefault="000A6892" w:rsidP="000A6892">
      <w:pPr>
        <w:pStyle w:val="Numerada"/>
        <w:numPr>
          <w:ilvl w:val="0"/>
          <w:numId w:val="0"/>
        </w:numPr>
        <w:shd w:val="clear" w:color="auto" w:fill="121314"/>
        <w:spacing w:before="0" w:line="285" w:lineRule="atLeast"/>
        <w:ind w:left="792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&lt;/</w:t>
      </w:r>
      <w:r w:rsidRPr="000A6892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a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</w:p>
    <w:p w14:paraId="3D994912" w14:textId="6566EE56" w:rsidR="000A6892" w:rsidRPr="000A6892" w:rsidRDefault="000A6892" w:rsidP="000A6892">
      <w:pPr>
        <w:pStyle w:val="Numerada"/>
        <w:numPr>
          <w:ilvl w:val="0"/>
          <w:numId w:val="21"/>
        </w:numPr>
        <w:rPr>
          <w:noProof/>
          <w:lang w:val="pt-BR"/>
        </w:rPr>
      </w:pPr>
      <w:r w:rsidRPr="000A6892">
        <w:rPr>
          <w:noProof/>
          <w:lang w:val="pt-BR" w:bidi="pt-BR"/>
        </w:rPr>
        <w:t>Salve e atualize o navegador para ver o logotipo no menu!</w:t>
      </w:r>
    </w:p>
    <w:p w14:paraId="3C33B11F" w14:textId="0CF2746C" w:rsidR="000A6892" w:rsidRPr="000A6892" w:rsidRDefault="000A6892" w:rsidP="000A6892">
      <w:pPr>
        <w:pStyle w:val="Numerada"/>
        <w:numPr>
          <w:ilvl w:val="0"/>
          <w:numId w:val="0"/>
        </w:numPr>
        <w:rPr>
          <w:noProof/>
          <w:lang w:val="pt-BR"/>
        </w:rPr>
      </w:pPr>
    </w:p>
    <w:p w14:paraId="72187B4F" w14:textId="77777777" w:rsidR="000A6892" w:rsidRPr="000A6892" w:rsidRDefault="000A6892" w:rsidP="000A6892">
      <w:pPr>
        <w:pStyle w:val="Imagem"/>
        <w:jc w:val="left"/>
        <w:rPr>
          <w:b/>
          <w:bCs/>
          <w:noProof/>
          <w:lang w:val="pt-BR"/>
        </w:rPr>
      </w:pPr>
      <w:r w:rsidRPr="000A6892">
        <w:rPr>
          <w:b/>
          <w:bCs/>
          <w:noProof/>
          <w:lang w:val="pt-BR"/>
        </w:rPr>
        <w:t>Exercício 2: Transformando a Lista de Cursos em uma Tabela Profissional</w:t>
      </w:r>
    </w:p>
    <w:p w14:paraId="4F2C684F" w14:textId="39E15382" w:rsidR="000A6892" w:rsidRDefault="000A6892" w:rsidP="000A6892">
      <w:pPr>
        <w:pStyle w:val="Imagem"/>
        <w:jc w:val="left"/>
        <w:rPr>
          <w:noProof/>
          <w:lang w:val="pt-BR"/>
        </w:rPr>
      </w:pPr>
      <w:r w:rsidRPr="000A6892">
        <w:rPr>
          <w:noProof/>
          <w:lang w:val="pt-BR"/>
        </w:rPr>
        <w:t>Na página de Cursos, vocês usaram um &lt;ul&gt; com &lt;li&gt;. Vamos deixar isso com cara de sistema corporativo usando as classes de tabela do Bootstrap.</w:t>
      </w:r>
    </w:p>
    <w:p w14:paraId="711BFE8A" w14:textId="69F43660" w:rsidR="000A6892" w:rsidRPr="000A6892" w:rsidRDefault="000A6892" w:rsidP="000A6892">
      <w:pPr>
        <w:pStyle w:val="Numerada"/>
        <w:numPr>
          <w:ilvl w:val="0"/>
          <w:numId w:val="23"/>
        </w:numPr>
        <w:rPr>
          <w:noProof/>
          <w:lang w:val="pt-BR" w:bidi="pt-BR"/>
        </w:rPr>
      </w:pPr>
      <w:r w:rsidRPr="000A6892">
        <w:rPr>
          <w:noProof/>
          <w:lang w:val="pt-BR" w:bidi="pt-BR"/>
        </w:rPr>
        <w:t>Abra o arquivo Views/Home/Cursos.cshtml.</w:t>
      </w:r>
    </w:p>
    <w:p w14:paraId="71CFB73B" w14:textId="241278D1" w:rsidR="000A6892" w:rsidRPr="000A6892" w:rsidRDefault="000A6892" w:rsidP="000A6892">
      <w:pPr>
        <w:pStyle w:val="Numerada"/>
        <w:numPr>
          <w:ilvl w:val="0"/>
          <w:numId w:val="23"/>
        </w:numPr>
        <w:rPr>
          <w:noProof/>
          <w:lang w:val="pt-BR" w:bidi="pt-BR"/>
        </w:rPr>
      </w:pPr>
      <w:r w:rsidRPr="000A6892">
        <w:rPr>
          <w:noProof/>
          <w:lang w:val="pt-BR" w:bidi="pt-BR"/>
        </w:rPr>
        <w:t>Apague as tags &lt;ul&gt; antigas, mas mantenha o bloco @foreach que fizemos no capítulo anterior.</w:t>
      </w:r>
    </w:p>
    <w:p w14:paraId="2B46109F" w14:textId="3B11FBE0" w:rsidR="000A6892" w:rsidRDefault="000A6892" w:rsidP="000A6892">
      <w:pPr>
        <w:pStyle w:val="Numerada"/>
        <w:numPr>
          <w:ilvl w:val="0"/>
          <w:numId w:val="23"/>
        </w:numPr>
        <w:rPr>
          <w:noProof/>
          <w:lang w:val="pt-BR"/>
        </w:rPr>
      </w:pPr>
      <w:r w:rsidRPr="000A6892">
        <w:rPr>
          <w:noProof/>
          <w:lang w:val="pt-BR" w:bidi="pt-BR"/>
        </w:rPr>
        <w:t>Envolva o @foreach com a estrutura de uma tabela estilizada, assim:</w:t>
      </w:r>
    </w:p>
    <w:p w14:paraId="4BE7BA27" w14:textId="77777777" w:rsidR="000A6892" w:rsidRDefault="000A6892" w:rsidP="000A6892">
      <w:pPr>
        <w:pStyle w:val="Numerada"/>
        <w:numPr>
          <w:ilvl w:val="0"/>
          <w:numId w:val="0"/>
        </w:numPr>
        <w:rPr>
          <w:noProof/>
          <w:lang w:val="pt-BR" w:bidi="pt-BR"/>
        </w:rPr>
      </w:pPr>
    </w:p>
    <w:p w14:paraId="7453401C" w14:textId="77777777" w:rsidR="000A6892" w:rsidRPr="000A6892" w:rsidRDefault="000A6892" w:rsidP="000A689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</w:t>
      </w:r>
      <w:r w:rsidRPr="000A6892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h2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Nossos Cursos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&lt;/</w:t>
      </w:r>
      <w:r w:rsidRPr="000A6892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h2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</w:p>
    <w:p w14:paraId="38CF779F" w14:textId="77777777" w:rsidR="000A6892" w:rsidRPr="000A6892" w:rsidRDefault="000A6892" w:rsidP="000A689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</w:p>
    <w:p w14:paraId="0A2CD593" w14:textId="77777777" w:rsidR="000A6892" w:rsidRPr="000A6892" w:rsidRDefault="000A6892" w:rsidP="000A689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0A6892">
        <w:rPr>
          <w:rFonts w:ascii="Consolas" w:eastAsia="Times New Roman" w:hAnsi="Consolas" w:cs="Times New Roman"/>
          <w:color w:val="8B949E"/>
          <w:sz w:val="21"/>
          <w:szCs w:val="21"/>
          <w:lang w:val="pt-BR" w:eastAsia="pt-BR"/>
        </w:rPr>
        <w:t>&lt;!-- As classes 'table', 'table-striped' (linhas zebradas) e 'table-hover' (efeito ao passar o mouse) são do Bootstrap --&gt;</w:t>
      </w:r>
    </w:p>
    <w:p w14:paraId="750A0E77" w14:textId="77777777" w:rsidR="000A6892" w:rsidRPr="000A6892" w:rsidRDefault="000A6892" w:rsidP="000A689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0A6892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table</w:t>
      </w: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0A6892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class</w:t>
      </w: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0A6892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"table table-striped table-hover mt-4"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1DD9CF90" w14:textId="77777777" w:rsidR="000A6892" w:rsidRPr="000A6892" w:rsidRDefault="000A6892" w:rsidP="000A689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0A6892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thead</w:t>
      </w: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0A6892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class</w:t>
      </w: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0A6892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"table-dark"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47FC832E" w14:textId="77777777" w:rsidR="000A6892" w:rsidRPr="000A6892" w:rsidRDefault="000A6892" w:rsidP="000A689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    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0A6892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tr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3D415A92" w14:textId="77777777" w:rsidR="000A6892" w:rsidRPr="000A6892" w:rsidRDefault="000A6892" w:rsidP="000A689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        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0A6892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th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Nome do Curso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&lt;/</w:t>
      </w:r>
      <w:r w:rsidRPr="000A6892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th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0F3C6B3C" w14:textId="77777777" w:rsidR="000A6892" w:rsidRPr="000A6892" w:rsidRDefault="000A6892" w:rsidP="000A689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        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0A6892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th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Ação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&lt;/</w:t>
      </w:r>
      <w:r w:rsidRPr="000A6892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th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1BEA8842" w14:textId="77777777" w:rsidR="000A6892" w:rsidRPr="000A6892" w:rsidRDefault="000A6892" w:rsidP="000A689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    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&lt;/</w:t>
      </w:r>
      <w:r w:rsidRPr="000A6892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tr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0F7A0CF1" w14:textId="77777777" w:rsidR="000A6892" w:rsidRPr="000A6892" w:rsidRDefault="000A6892" w:rsidP="000A689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&lt;/</w:t>
      </w:r>
      <w:r w:rsidRPr="000A6892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thead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584F3F88" w14:textId="77777777" w:rsidR="000A6892" w:rsidRPr="000A6892" w:rsidRDefault="000A6892" w:rsidP="000A689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0A6892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tbody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73453745" w14:textId="77777777" w:rsidR="000A6892" w:rsidRPr="000A6892" w:rsidRDefault="000A6892" w:rsidP="000A689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        @foreach(string curso in listaCursos)</w:t>
      </w:r>
    </w:p>
    <w:p w14:paraId="41663D5D" w14:textId="77777777" w:rsidR="000A6892" w:rsidRPr="000A6892" w:rsidRDefault="000A6892" w:rsidP="000A689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        {</w:t>
      </w:r>
    </w:p>
    <w:p w14:paraId="0A4CF6D3" w14:textId="77777777" w:rsidR="000A6892" w:rsidRPr="000A6892" w:rsidRDefault="000A6892" w:rsidP="000A689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        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0A6892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tr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45A5AE8E" w14:textId="77777777" w:rsidR="000A6892" w:rsidRPr="000A6892" w:rsidRDefault="000A6892" w:rsidP="000A689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            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0A6892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td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@curso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&lt;/</w:t>
      </w:r>
      <w:r w:rsidRPr="000A6892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td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00265661" w14:textId="77777777" w:rsidR="000A6892" w:rsidRPr="000A6892" w:rsidRDefault="000A6892" w:rsidP="000A689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            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0A6892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td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59CC8414" w14:textId="77777777" w:rsidR="000A6892" w:rsidRPr="000A6892" w:rsidRDefault="000A6892" w:rsidP="000A689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</w:pP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                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</w:t>
      </w:r>
      <w:r w:rsidRPr="000A6892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button</w:t>
      </w: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 </w:t>
      </w:r>
      <w:r w:rsidRPr="000A6892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class</w:t>
      </w: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=</w:t>
      </w:r>
      <w:r w:rsidRPr="000A6892">
        <w:rPr>
          <w:rFonts w:ascii="Consolas" w:eastAsia="Times New Roman" w:hAnsi="Consolas" w:cs="Times New Roman"/>
          <w:color w:val="A5D6FF"/>
          <w:sz w:val="21"/>
          <w:szCs w:val="21"/>
          <w:lang w:val="en-US" w:eastAsia="pt-BR"/>
        </w:rPr>
        <w:t>"btn btn-sm btn-outline-primary"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>Matricular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&lt;/</w:t>
      </w:r>
      <w:r w:rsidRPr="000A6892">
        <w:rPr>
          <w:rFonts w:ascii="Consolas" w:eastAsia="Times New Roman" w:hAnsi="Consolas" w:cs="Times New Roman"/>
          <w:color w:val="7EE787"/>
          <w:sz w:val="21"/>
          <w:szCs w:val="21"/>
          <w:lang w:val="en-US" w:eastAsia="pt-BR"/>
        </w:rPr>
        <w:t>button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en-US" w:eastAsia="pt-BR"/>
        </w:rPr>
        <w:t>&gt;</w:t>
      </w:r>
    </w:p>
    <w:p w14:paraId="15F3DFFE" w14:textId="77777777" w:rsidR="000A6892" w:rsidRPr="000A6892" w:rsidRDefault="000A6892" w:rsidP="000A689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en-US" w:eastAsia="pt-BR"/>
        </w:rPr>
        <w:t xml:space="preserve">                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&lt;/</w:t>
      </w:r>
      <w:r w:rsidRPr="000A6892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td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</w:p>
    <w:p w14:paraId="47E4C447" w14:textId="77777777" w:rsidR="000A6892" w:rsidRPr="000A6892" w:rsidRDefault="000A6892" w:rsidP="000A689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            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&lt;/</w:t>
      </w:r>
      <w:r w:rsidRPr="000A6892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tr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</w:p>
    <w:p w14:paraId="2E4AA9B1" w14:textId="77777777" w:rsidR="000A6892" w:rsidRPr="000A6892" w:rsidRDefault="000A6892" w:rsidP="000A689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        }</w:t>
      </w:r>
    </w:p>
    <w:p w14:paraId="015CB33C" w14:textId="77777777" w:rsidR="000A6892" w:rsidRPr="000A6892" w:rsidRDefault="000A6892" w:rsidP="000A689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0A6892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    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&lt;/</w:t>
      </w:r>
      <w:r w:rsidRPr="000A6892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tbody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</w:p>
    <w:p w14:paraId="5C54C6A8" w14:textId="77777777" w:rsidR="000A6892" w:rsidRPr="000A6892" w:rsidRDefault="000A6892" w:rsidP="000A689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&lt;/</w:t>
      </w:r>
      <w:r w:rsidRPr="000A6892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table</w:t>
      </w:r>
      <w:r w:rsidRPr="000A6892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</w:p>
    <w:p w14:paraId="6EA0C347" w14:textId="77777777" w:rsidR="000A6892" w:rsidRDefault="000A6892" w:rsidP="000A6892">
      <w:pPr>
        <w:pStyle w:val="Numerada"/>
        <w:numPr>
          <w:ilvl w:val="0"/>
          <w:numId w:val="0"/>
        </w:numPr>
        <w:ind w:left="792" w:hanging="360"/>
        <w:rPr>
          <w:noProof/>
          <w:lang w:val="pt-BR"/>
        </w:rPr>
      </w:pPr>
    </w:p>
    <w:p w14:paraId="4348F06C" w14:textId="547C992D" w:rsidR="000A6892" w:rsidRPr="000A6892" w:rsidRDefault="000A6892" w:rsidP="000A6892">
      <w:pPr>
        <w:pStyle w:val="Numerada"/>
        <w:numPr>
          <w:ilvl w:val="0"/>
          <w:numId w:val="23"/>
        </w:numPr>
        <w:rPr>
          <w:noProof/>
          <w:lang w:val="pt-BR"/>
        </w:rPr>
      </w:pPr>
      <w:r w:rsidRPr="000A6892">
        <w:rPr>
          <w:noProof/>
          <w:lang w:val="pt-BR" w:bidi="pt-BR"/>
        </w:rPr>
        <w:lastRenderedPageBreak/>
        <w:t>Salve e teste. Vejam como uma simples lista se transformou em uma tabela moderna com botões!</w:t>
      </w:r>
    </w:p>
    <w:p w14:paraId="1EAF01F7" w14:textId="01EBA6BE" w:rsidR="000A6892" w:rsidRPr="000A6892" w:rsidRDefault="000A6892" w:rsidP="000A6892">
      <w:pPr>
        <w:pStyle w:val="Numerada"/>
        <w:numPr>
          <w:ilvl w:val="0"/>
          <w:numId w:val="0"/>
        </w:numPr>
        <w:rPr>
          <w:b/>
          <w:bCs/>
          <w:noProof/>
          <w:lang w:val="pt-BR"/>
        </w:rPr>
      </w:pPr>
      <w:r w:rsidRPr="000A6892">
        <w:rPr>
          <w:b/>
          <w:bCs/>
          <w:noProof/>
          <w:lang w:val="pt-BR"/>
        </w:rPr>
        <w:t>Exercício 3: Explorando o Bootstrap</w:t>
      </w:r>
    </w:p>
    <w:p w14:paraId="3AEB1E8C" w14:textId="77777777" w:rsidR="000A6892" w:rsidRPr="000A6892" w:rsidRDefault="000A6892" w:rsidP="000A6892">
      <w:pPr>
        <w:pStyle w:val="Numerada"/>
        <w:numPr>
          <w:ilvl w:val="0"/>
          <w:numId w:val="25"/>
        </w:numPr>
        <w:rPr>
          <w:noProof/>
          <w:lang w:val="pt-BR"/>
        </w:rPr>
      </w:pPr>
      <w:r w:rsidRPr="000A6892">
        <w:rPr>
          <w:noProof/>
          <w:lang w:val="pt-BR"/>
        </w:rPr>
        <w:t>Acessem o site oficial do Bootstrap (pesquisem no Google por "Bootstrap 5 Components").</w:t>
      </w:r>
    </w:p>
    <w:p w14:paraId="47502F5A" w14:textId="34D2A066" w:rsidR="000A6892" w:rsidRPr="000A6892" w:rsidRDefault="000A6892" w:rsidP="000A6892">
      <w:pPr>
        <w:pStyle w:val="Numerada"/>
        <w:rPr>
          <w:noProof/>
          <w:lang w:val="pt-BR"/>
        </w:rPr>
      </w:pPr>
      <w:r w:rsidRPr="000A6892">
        <w:rPr>
          <w:noProof/>
          <w:lang w:val="pt-BR"/>
        </w:rPr>
        <w:t>Tentem achar o código de um "Card" (Cartão) e colem na página "Sobre" de vocês, colocando um texto dentro dele. Divirtam-se alterando as classes visuais!</w:t>
      </w:r>
    </w:p>
    <w:sectPr w:rsidR="000A6892" w:rsidRPr="000A6892" w:rsidSect="004B5906">
      <w:pgSz w:w="11906" w:h="16838" w:code="9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4DF22" w14:textId="77777777" w:rsidR="00367C34" w:rsidRDefault="00367C34">
      <w:pPr>
        <w:spacing w:line="240" w:lineRule="auto"/>
      </w:pPr>
      <w:r>
        <w:separator/>
      </w:r>
    </w:p>
  </w:endnote>
  <w:endnote w:type="continuationSeparator" w:id="0">
    <w:p w14:paraId="03DED798" w14:textId="77777777" w:rsidR="00367C34" w:rsidRDefault="00367C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3693D" w14:textId="77777777" w:rsidR="00367C34" w:rsidRDefault="00367C34">
      <w:pPr>
        <w:spacing w:line="240" w:lineRule="auto"/>
      </w:pPr>
      <w:r>
        <w:separator/>
      </w:r>
    </w:p>
  </w:footnote>
  <w:footnote w:type="continuationSeparator" w:id="0">
    <w:p w14:paraId="68AD0D36" w14:textId="77777777" w:rsidR="00367C34" w:rsidRDefault="00367C3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DA5DA4"/>
    <w:multiLevelType w:val="hybridMultilevel"/>
    <w:tmpl w:val="F59616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4C77C6"/>
    <w:multiLevelType w:val="multilevel"/>
    <w:tmpl w:val="260AB6B6"/>
    <w:lvl w:ilvl="0">
      <w:start w:val="1"/>
      <w:numFmt w:val="decimal"/>
      <w:pStyle w:val="Numerada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 w16cid:durableId="388116946">
    <w:abstractNumId w:val="11"/>
  </w:num>
  <w:num w:numId="2" w16cid:durableId="1021081811">
    <w:abstractNumId w:val="11"/>
    <w:lvlOverride w:ilvl="0">
      <w:startOverride w:val="1"/>
    </w:lvlOverride>
  </w:num>
  <w:num w:numId="3" w16cid:durableId="279922976">
    <w:abstractNumId w:val="11"/>
  </w:num>
  <w:num w:numId="4" w16cid:durableId="1434473645">
    <w:abstractNumId w:val="11"/>
    <w:lvlOverride w:ilvl="0">
      <w:startOverride w:val="1"/>
    </w:lvlOverride>
  </w:num>
  <w:num w:numId="5" w16cid:durableId="2084334422">
    <w:abstractNumId w:val="8"/>
  </w:num>
  <w:num w:numId="6" w16cid:durableId="1141656492">
    <w:abstractNumId w:val="11"/>
    <w:lvlOverride w:ilvl="0">
      <w:startOverride w:val="1"/>
    </w:lvlOverride>
  </w:num>
  <w:num w:numId="7" w16cid:durableId="62608448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4671457">
    <w:abstractNumId w:val="9"/>
  </w:num>
  <w:num w:numId="9" w16cid:durableId="158788574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4093607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341374">
    <w:abstractNumId w:val="7"/>
  </w:num>
  <w:num w:numId="12" w16cid:durableId="367067800">
    <w:abstractNumId w:val="6"/>
  </w:num>
  <w:num w:numId="13" w16cid:durableId="548078002">
    <w:abstractNumId w:val="5"/>
  </w:num>
  <w:num w:numId="14" w16cid:durableId="1148860705">
    <w:abstractNumId w:val="4"/>
  </w:num>
  <w:num w:numId="15" w16cid:durableId="2006935530">
    <w:abstractNumId w:val="3"/>
  </w:num>
  <w:num w:numId="16" w16cid:durableId="1937210280">
    <w:abstractNumId w:val="2"/>
  </w:num>
  <w:num w:numId="17" w16cid:durableId="1146967703">
    <w:abstractNumId w:val="1"/>
  </w:num>
  <w:num w:numId="18" w16cid:durableId="1995136533">
    <w:abstractNumId w:val="0"/>
  </w:num>
  <w:num w:numId="19" w16cid:durableId="429542390">
    <w:abstractNumId w:val="10"/>
  </w:num>
  <w:num w:numId="20" w16cid:durableId="120156520">
    <w:abstractNumId w:val="11"/>
  </w:num>
  <w:num w:numId="21" w16cid:durableId="1451434907">
    <w:abstractNumId w:val="1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9197248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2786017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6949094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11258198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25E"/>
    <w:rsid w:val="000150E9"/>
    <w:rsid w:val="00030E3C"/>
    <w:rsid w:val="0005015F"/>
    <w:rsid w:val="00072D27"/>
    <w:rsid w:val="00083C22"/>
    <w:rsid w:val="00086E87"/>
    <w:rsid w:val="000871A8"/>
    <w:rsid w:val="000A036B"/>
    <w:rsid w:val="000A6892"/>
    <w:rsid w:val="000C3A78"/>
    <w:rsid w:val="000D0E4A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67C34"/>
    <w:rsid w:val="003728E3"/>
    <w:rsid w:val="00390086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5906"/>
    <w:rsid w:val="004B6D7F"/>
    <w:rsid w:val="004D785F"/>
    <w:rsid w:val="004E744B"/>
    <w:rsid w:val="004E78C3"/>
    <w:rsid w:val="004E7A51"/>
    <w:rsid w:val="004F7760"/>
    <w:rsid w:val="00520AC9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85F9F"/>
    <w:rsid w:val="00794B27"/>
    <w:rsid w:val="007A0CA7"/>
    <w:rsid w:val="007A6C94"/>
    <w:rsid w:val="007A73CB"/>
    <w:rsid w:val="007A7846"/>
    <w:rsid w:val="007B19B7"/>
    <w:rsid w:val="007B2795"/>
    <w:rsid w:val="007F66F5"/>
    <w:rsid w:val="00812400"/>
    <w:rsid w:val="0082203C"/>
    <w:rsid w:val="008360A8"/>
    <w:rsid w:val="008416E0"/>
    <w:rsid w:val="00876370"/>
    <w:rsid w:val="00897BFF"/>
    <w:rsid w:val="008C61B9"/>
    <w:rsid w:val="00912477"/>
    <w:rsid w:val="009139AF"/>
    <w:rsid w:val="00943B06"/>
    <w:rsid w:val="0094462A"/>
    <w:rsid w:val="00945864"/>
    <w:rsid w:val="009853E9"/>
    <w:rsid w:val="00996E16"/>
    <w:rsid w:val="009B69C5"/>
    <w:rsid w:val="009F72A7"/>
    <w:rsid w:val="00A119D9"/>
    <w:rsid w:val="00A1309F"/>
    <w:rsid w:val="00A21BED"/>
    <w:rsid w:val="00A27D99"/>
    <w:rsid w:val="00A60D92"/>
    <w:rsid w:val="00A67F98"/>
    <w:rsid w:val="00A86EAC"/>
    <w:rsid w:val="00A923E7"/>
    <w:rsid w:val="00AA661C"/>
    <w:rsid w:val="00AA7A95"/>
    <w:rsid w:val="00AC2F58"/>
    <w:rsid w:val="00B369B4"/>
    <w:rsid w:val="00B53817"/>
    <w:rsid w:val="00B61F85"/>
    <w:rsid w:val="00BA3CC7"/>
    <w:rsid w:val="00BF457D"/>
    <w:rsid w:val="00BF4775"/>
    <w:rsid w:val="00CA0C45"/>
    <w:rsid w:val="00CA5064"/>
    <w:rsid w:val="00CB2F51"/>
    <w:rsid w:val="00CC3AB0"/>
    <w:rsid w:val="00CF12AE"/>
    <w:rsid w:val="00D1798D"/>
    <w:rsid w:val="00D902A4"/>
    <w:rsid w:val="00DB2323"/>
    <w:rsid w:val="00DB331E"/>
    <w:rsid w:val="00DB4090"/>
    <w:rsid w:val="00DC4E21"/>
    <w:rsid w:val="00DD5358"/>
    <w:rsid w:val="00E224A0"/>
    <w:rsid w:val="00E254F0"/>
    <w:rsid w:val="00E4313F"/>
    <w:rsid w:val="00E51168"/>
    <w:rsid w:val="00E55B4B"/>
    <w:rsid w:val="00E72A21"/>
    <w:rsid w:val="00E7715A"/>
    <w:rsid w:val="00EB700D"/>
    <w:rsid w:val="00EF025E"/>
    <w:rsid w:val="00F13421"/>
    <w:rsid w:val="00F33B83"/>
    <w:rsid w:val="00F41B42"/>
    <w:rsid w:val="00F54BD0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23FB78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254"/>
  </w:style>
  <w:style w:type="paragraph" w:styleId="Ttulo1">
    <w:name w:val="heading 1"/>
    <w:basedOn w:val="Normal"/>
    <w:link w:val="Ttulo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Ttulo2">
    <w:name w:val="heading 2"/>
    <w:basedOn w:val="Normal"/>
    <w:next w:val="Normal"/>
    <w:link w:val="Ttulo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Ttulo6">
    <w:name w:val="heading 6"/>
    <w:basedOn w:val="Normal"/>
    <w:next w:val="Normal"/>
    <w:link w:val="Ttulo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Cabealho">
    <w:name w:val="header"/>
    <w:basedOn w:val="Normal"/>
    <w:link w:val="Cabealho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CabealhoChar">
    <w:name w:val="Cabeçalho Char"/>
    <w:basedOn w:val="Fontepargpadro"/>
    <w:link w:val="Cabealho"/>
    <w:uiPriority w:val="99"/>
    <w:rPr>
      <w:rFonts w:eastAsiaTheme="minorEastAsia"/>
      <w:color w:val="3B3838" w:themeColor="background2" w:themeShade="40"/>
      <w:sz w:val="24"/>
    </w:rPr>
  </w:style>
  <w:style w:type="paragraph" w:styleId="Numerada">
    <w:name w:val="List Number"/>
    <w:basedOn w:val="Normal"/>
    <w:uiPriority w:val="10"/>
    <w:qFormat/>
    <w:rsid w:val="00B61F85"/>
    <w:pPr>
      <w:numPr>
        <w:numId w:val="20"/>
      </w:numPr>
    </w:pPr>
    <w:rPr>
      <w:rFonts w:eastAsiaTheme="minorEastAsia"/>
      <w:color w:val="3B3838" w:themeColor="background2" w:themeShade="40"/>
    </w:rPr>
  </w:style>
  <w:style w:type="paragraph" w:styleId="Ttulo">
    <w:name w:val="Title"/>
    <w:basedOn w:val="Normal"/>
    <w:link w:val="Ttulo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tuloChar">
    <w:name w:val="Título Char"/>
    <w:basedOn w:val="Fontepargpadro"/>
    <w:link w:val="Ttulo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tulo">
    <w:name w:val="Subtitle"/>
    <w:basedOn w:val="Normal"/>
    <w:next w:val="Normal"/>
    <w:link w:val="Subttulo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tuloChar">
    <w:name w:val="Subtítulo Char"/>
    <w:basedOn w:val="Fontepargpadro"/>
    <w:link w:val="Subttulo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elacomgrade">
    <w:name w:val="Table Grid"/>
    <w:basedOn w:val="Tabela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pPr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character" w:styleId="nfaseIntensa">
    <w:name w:val="Intense Emphasis"/>
    <w:basedOn w:val="Fontepargpadro"/>
    <w:uiPriority w:val="21"/>
    <w:qFormat/>
    <w:rPr>
      <w:i/>
      <w:iCs/>
      <w:color w:val="2B579A" w:themeColor="accent5"/>
    </w:rPr>
  </w:style>
  <w:style w:type="table" w:styleId="TabeladeGrade1Clara">
    <w:name w:val="Grid Table 1 Light"/>
    <w:basedOn w:val="Tabela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-nfase5">
    <w:name w:val="Grid Table 4 Accent 5"/>
    <w:basedOn w:val="Tabela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1Clara-nfase6">
    <w:name w:val="Grid Table 1 Light Accent 6"/>
    <w:basedOn w:val="Tabela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5Escura">
    <w:name w:val="Grid Table 5 Dark"/>
    <w:basedOn w:val="Tabela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4">
    <w:name w:val="Grid Table 4"/>
    <w:basedOn w:val="Tabela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1Clara-nfase1">
    <w:name w:val="Grid Table 1 Light Accent 1"/>
    <w:basedOn w:val="Tabela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2Char">
    <w:name w:val="Título 2 Char"/>
    <w:basedOn w:val="Fontepargpadro"/>
    <w:link w:val="Ttulo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Commarcadores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51168"/>
    <w:rPr>
      <w:rFonts w:cs="Segoe UI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26484A"/>
    <w:rPr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6484A"/>
    <w:rPr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6484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Fontepargpadro"/>
    <w:uiPriority w:val="99"/>
    <w:unhideWhenUsed/>
    <w:rsid w:val="006D3A72"/>
    <w:rPr>
      <w:color w:val="0563C1" w:themeColor="hyperlink"/>
      <w:u w:val="single"/>
    </w:rPr>
  </w:style>
  <w:style w:type="character" w:styleId="nfase">
    <w:name w:val="Emphasis"/>
    <w:basedOn w:val="Fontepargpadro"/>
    <w:uiPriority w:val="3"/>
    <w:qFormat/>
    <w:rsid w:val="006B0B82"/>
    <w:rPr>
      <w:b/>
      <w:iCs/>
      <w:color w:val="BF0000" w:themeColor="accent2" w:themeShade="BF"/>
    </w:rPr>
  </w:style>
  <w:style w:type="character" w:styleId="HiperlinkVisitado">
    <w:name w:val="FollowedHyperlink"/>
    <w:basedOn w:val="Fontepargpadro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Forte">
    <w:name w:val="Strong"/>
    <w:basedOn w:val="Fontepargpadro"/>
    <w:uiPriority w:val="4"/>
    <w:qFormat/>
    <w:rsid w:val="00B53817"/>
    <w:rPr>
      <w:b/>
      <w:bCs/>
      <w:color w:val="2B579A" w:themeColor="accent5"/>
    </w:rPr>
  </w:style>
  <w:style w:type="paragraph" w:customStyle="1" w:styleId="Ttulo1QuebradePgina">
    <w:name w:val="Título 1 – Quebra de Página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m">
    <w:name w:val="Imagem"/>
    <w:basedOn w:val="Normal"/>
    <w:uiPriority w:val="22"/>
    <w:qFormat/>
    <w:rsid w:val="001073CE"/>
    <w:pPr>
      <w:jc w:val="right"/>
    </w:pPr>
  </w:style>
  <w:style w:type="paragraph" w:styleId="Bibliografia">
    <w:name w:val="Bibliography"/>
    <w:basedOn w:val="Normal"/>
    <w:next w:val="Normal"/>
    <w:uiPriority w:val="37"/>
    <w:semiHidden/>
    <w:unhideWhenUsed/>
    <w:rsid w:val="00F33B83"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Textoembloco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F33B8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F33B83"/>
  </w:style>
  <w:style w:type="paragraph" w:styleId="Corpodetexto2">
    <w:name w:val="Body Text 2"/>
    <w:basedOn w:val="Normal"/>
    <w:link w:val="Corpodetexto2Char"/>
    <w:uiPriority w:val="99"/>
    <w:semiHidden/>
    <w:unhideWhenUsed/>
    <w:rsid w:val="00F33B83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F33B83"/>
  </w:style>
  <w:style w:type="paragraph" w:styleId="Corpodetexto3">
    <w:name w:val="Body Text 3"/>
    <w:basedOn w:val="Normal"/>
    <w:link w:val="Corpodetexto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F33B83"/>
    <w:rPr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F33B83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F33B83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F33B83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F33B83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F33B83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F33B83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F33B83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F33B83"/>
    <w:rPr>
      <w:szCs w:val="16"/>
    </w:rPr>
  </w:style>
  <w:style w:type="character" w:styleId="TtulodoLivro">
    <w:name w:val="Book Title"/>
    <w:basedOn w:val="Fontepargpadro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F33B83"/>
  </w:style>
  <w:style w:type="table" w:styleId="GradeColorida">
    <w:name w:val="Colorful Grid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F33B83"/>
  </w:style>
  <w:style w:type="character" w:customStyle="1" w:styleId="DataChar">
    <w:name w:val="Data Char"/>
    <w:basedOn w:val="Fontepargpadro"/>
    <w:link w:val="Data"/>
    <w:uiPriority w:val="99"/>
    <w:semiHidden/>
    <w:rsid w:val="00F33B83"/>
  </w:style>
  <w:style w:type="paragraph" w:styleId="MapadoDocumento">
    <w:name w:val="Document Map"/>
    <w:basedOn w:val="Normal"/>
    <w:link w:val="MapadoDocumento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F33B83"/>
    <w:rPr>
      <w:rFonts w:ascii="Segoe UI" w:hAnsi="Segoe UI" w:cs="Segoe UI"/>
      <w:szCs w:val="16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F33B83"/>
    <w:pPr>
      <w:spacing w:before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F33B83"/>
  </w:style>
  <w:style w:type="character" w:styleId="Refdenotadefim">
    <w:name w:val="endnote reference"/>
    <w:basedOn w:val="Fontepargpadro"/>
    <w:uiPriority w:val="99"/>
    <w:semiHidden/>
    <w:unhideWhenUsed/>
    <w:rsid w:val="00F33B83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F33B83"/>
    <w:rPr>
      <w:szCs w:val="20"/>
    </w:rPr>
  </w:style>
  <w:style w:type="paragraph" w:styleId="Destinatrio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33B83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33B83"/>
    <w:rPr>
      <w:szCs w:val="20"/>
    </w:rPr>
  </w:style>
  <w:style w:type="table" w:styleId="TabeladeGrade1Clara-nfase2">
    <w:name w:val="Grid Table 1 Light Accent 2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3">
    <w:name w:val="Grid Table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4-nfase1">
    <w:name w:val="Grid Table 4 Accent 1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4-nfase6">
    <w:name w:val="Grid Table 4 Accent 6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5Escura-nfase1">
    <w:name w:val="Grid Table 5 Dark Accent 1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tulo3Char">
    <w:name w:val="Título 3 Char"/>
    <w:basedOn w:val="Fontepargpadro"/>
    <w:link w:val="Ttulo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Ttulo5Char">
    <w:name w:val="Título 5 Char"/>
    <w:basedOn w:val="Fontepargpadro"/>
    <w:link w:val="Ttulo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Ttulo6Char">
    <w:name w:val="Título 6 Char"/>
    <w:basedOn w:val="Fontepargpadro"/>
    <w:link w:val="Ttulo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crnimoHTML">
    <w:name w:val="HTML Acronym"/>
    <w:basedOn w:val="Fontepargpadro"/>
    <w:uiPriority w:val="99"/>
    <w:semiHidden/>
    <w:unhideWhenUsed/>
    <w:rsid w:val="00F33B83"/>
  </w:style>
  <w:style w:type="paragraph" w:styleId="EndereoHTML">
    <w:name w:val="HTML Address"/>
    <w:basedOn w:val="Normal"/>
    <w:link w:val="EndereoHTML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F33B83"/>
    <w:rPr>
      <w:i/>
      <w:iCs/>
    </w:rPr>
  </w:style>
  <w:style w:type="character" w:styleId="CitaoHTML">
    <w:name w:val="HTML Cite"/>
    <w:basedOn w:val="Fontepargpadro"/>
    <w:uiPriority w:val="99"/>
    <w:semiHidden/>
    <w:unhideWhenUsed/>
    <w:rsid w:val="00F33B83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DefinioHTML">
    <w:name w:val="HTML Definition"/>
    <w:basedOn w:val="Fontepargpadro"/>
    <w:uiPriority w:val="99"/>
    <w:semiHidden/>
    <w:unhideWhenUsed/>
    <w:rsid w:val="00F33B83"/>
    <w:rPr>
      <w:i/>
      <w:iCs/>
    </w:rPr>
  </w:style>
  <w:style w:type="character" w:styleId="TecladoHTML">
    <w:name w:val="HTML Keyboard"/>
    <w:basedOn w:val="Fontepargpadro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33B83"/>
    <w:rPr>
      <w:rFonts w:ascii="Consolas" w:hAnsi="Consolas"/>
      <w:szCs w:val="20"/>
    </w:rPr>
  </w:style>
  <w:style w:type="character" w:styleId="ExemploHTML">
    <w:name w:val="HTML Sample"/>
    <w:basedOn w:val="Fontepargpadro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MquinadeescreverHTML">
    <w:name w:val="HTML Typewriter"/>
    <w:basedOn w:val="Fontepargpadro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F33B83"/>
    <w:rPr>
      <w:i/>
      <w:iCs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594254"/>
    <w:rPr>
      <w:i/>
      <w:iCs/>
      <w:color w:val="1F4E79" w:themeColor="accent1" w:themeShade="80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GradeClara">
    <w:name w:val="Light Grid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inha">
    <w:name w:val="line number"/>
    <w:basedOn w:val="Fontepargpadro"/>
    <w:uiPriority w:val="99"/>
    <w:semiHidden/>
    <w:unhideWhenUsed/>
    <w:rsid w:val="00F33B83"/>
  </w:style>
  <w:style w:type="paragraph" w:styleId="Lista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Commarcadores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Numerada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PargrafodaLista">
    <w:name w:val="List Paragraph"/>
    <w:basedOn w:val="Normal"/>
    <w:uiPriority w:val="34"/>
    <w:unhideWhenUsed/>
    <w:qFormat/>
    <w:rsid w:val="00F33B83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2">
    <w:name w:val="List Table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3">
    <w:name w:val="List Table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F33B83"/>
    <w:rPr>
      <w:rFonts w:ascii="Consolas" w:hAnsi="Consolas"/>
      <w:szCs w:val="20"/>
    </w:rPr>
  </w:style>
  <w:style w:type="table" w:styleId="GradeMdia1">
    <w:name w:val="Medium Grid 1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emEspaamento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Recuonormal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F33B83"/>
    <w:pPr>
      <w:spacing w:before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F33B83"/>
  </w:style>
  <w:style w:type="character" w:styleId="Nmerodepgina">
    <w:name w:val="page number"/>
    <w:basedOn w:val="Fontepargpadro"/>
    <w:uiPriority w:val="99"/>
    <w:semiHidden/>
    <w:unhideWhenUsed/>
    <w:rsid w:val="00F33B83"/>
  </w:style>
  <w:style w:type="character" w:styleId="TextodoEspaoReservado">
    <w:name w:val="Placeholder Text"/>
    <w:basedOn w:val="Fontepargpadro"/>
    <w:uiPriority w:val="99"/>
    <w:semiHidden/>
    <w:rsid w:val="00487996"/>
    <w:rPr>
      <w:color w:val="595959" w:themeColor="text1" w:themeTint="A6"/>
    </w:rPr>
  </w:style>
  <w:style w:type="table" w:styleId="SimplesTabela1">
    <w:name w:val="Plain Table 1"/>
    <w:basedOn w:val="Tabela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F33B83"/>
    <w:rPr>
      <w:rFonts w:ascii="Consolas" w:hAnsi="Consolas"/>
      <w:szCs w:val="2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072D27"/>
    <w:rPr>
      <w:i/>
      <w:iCs/>
      <w:color w:val="404040" w:themeColor="text1" w:themeTint="BF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F33B83"/>
  </w:style>
  <w:style w:type="character" w:customStyle="1" w:styleId="SaudaoChar">
    <w:name w:val="Saudação Char"/>
    <w:basedOn w:val="Fontepargpadro"/>
    <w:link w:val="Saudao"/>
    <w:uiPriority w:val="99"/>
    <w:semiHidden/>
    <w:rsid w:val="00F33B83"/>
  </w:style>
  <w:style w:type="paragraph" w:styleId="Assinatura">
    <w:name w:val="Signature"/>
    <w:basedOn w:val="Normal"/>
    <w:link w:val="Assinatura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F33B83"/>
  </w:style>
  <w:style w:type="character" w:styleId="nfaseSutil">
    <w:name w:val="Subtle Emphasis"/>
    <w:basedOn w:val="Fontepargpadro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elacomefeitos3D1">
    <w:name w:val="Table 3D effects 1"/>
    <w:basedOn w:val="Tabela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F33B83"/>
  </w:style>
  <w:style w:type="table" w:styleId="Tabelaprofissional">
    <w:name w:val="Table Professional"/>
    <w:basedOn w:val="Tabela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dendicedeautoridades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MenoPendente">
    <w:name w:val="Unresolved Mention"/>
    <w:basedOn w:val="Fontepargpadro"/>
    <w:uiPriority w:val="99"/>
    <w:semiHidden/>
    <w:unhideWhenUsed/>
    <w:rsid w:val="00A67F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i\AppData\Local\Microsoft\Office\16.0\DTS\pt-BR%7b0C7C445C-43B8-42A6-86DE-68DD7FE8C3B1%7d\%7bE08E101D-7CF9-47C1-8287-1C5673F39133%7dTF5517a15e-098e-45ec-8744-ffd85dafa90ee22b79b6_win32-31d4b3947a31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9FE982-DDF9-4F2B-80C6-E4D44711D0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F6AFD9-3CE3-4EEA-B705-82EE1111B48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71F0F5CC-BEDC-4A29-93D8-84A7152760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{E08E101D-7CF9-47C1-8287-1C5673F39133}TF5517a15e-098e-45ec-8744-ffd85dafa90ee22b79b6_win32-31d4b3947a31</Template>
  <TotalTime>0</TotalTime>
  <Pages>5</Pages>
  <Words>731</Words>
  <Characters>3951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2026-04-29T23:21:00Z</dcterms:created>
  <dcterms:modified xsi:type="dcterms:W3CDTF">2026-04-29T23:55:00Z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